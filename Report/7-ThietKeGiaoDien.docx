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D3D8E" w14:textId="77777777" w:rsidR="002E5C10" w:rsidRDefault="002E5C10" w:rsidP="002E5C10">
      <w:pPr>
        <w:rPr>
          <w:lang w:val="en-US"/>
        </w:rPr>
      </w:pPr>
    </w:p>
    <w:p w14:paraId="34DF6600" w14:textId="77777777" w:rsidR="002E5C10" w:rsidRDefault="002E5C10" w:rsidP="002E5C10">
      <w:pPr>
        <w:rPr>
          <w:lang w:val="en-US"/>
        </w:rPr>
      </w:pPr>
    </w:p>
    <w:p w14:paraId="7958D9C0" w14:textId="77777777" w:rsidR="002E5C10" w:rsidRDefault="002E5C10" w:rsidP="002E5C10">
      <w:pPr>
        <w:rPr>
          <w:lang w:val="en-US"/>
        </w:rPr>
      </w:pPr>
    </w:p>
    <w:p w14:paraId="60A68D17" w14:textId="77777777" w:rsidR="002E5C10" w:rsidRDefault="002E5C10" w:rsidP="002E5C10">
      <w:pPr>
        <w:rPr>
          <w:lang w:val="en-US"/>
        </w:rPr>
      </w:pPr>
    </w:p>
    <w:p w14:paraId="707F8C63" w14:textId="77777777" w:rsidR="002E5C10" w:rsidRDefault="002E5C10" w:rsidP="002E5C10">
      <w:pPr>
        <w:rPr>
          <w:lang w:val="en-US"/>
        </w:rPr>
      </w:pPr>
    </w:p>
    <w:p w14:paraId="6839946B" w14:textId="77777777" w:rsidR="002E5C10" w:rsidRDefault="002E5C10" w:rsidP="002E5C10">
      <w:pPr>
        <w:rPr>
          <w:lang w:val="en-US"/>
        </w:rPr>
      </w:pPr>
    </w:p>
    <w:p w14:paraId="03FFC0CA" w14:textId="77777777" w:rsidR="002E5C10" w:rsidRDefault="002E5C10" w:rsidP="002E5C10">
      <w:pPr>
        <w:rPr>
          <w:lang w:val="en-US"/>
        </w:rPr>
      </w:pPr>
    </w:p>
    <w:p w14:paraId="0593B8CA" w14:textId="77777777" w:rsidR="002E5C10" w:rsidRPr="003548A8" w:rsidRDefault="002E5C10" w:rsidP="002E5C10">
      <w:pPr>
        <w:rPr>
          <w:lang w:val="en-US"/>
        </w:rPr>
      </w:pPr>
    </w:p>
    <w:p w14:paraId="0F24C1BA" w14:textId="3B84D821" w:rsidR="002E5C10" w:rsidRDefault="002E5C10" w:rsidP="002E5C10">
      <w:pPr>
        <w:pStyle w:val="Tiu"/>
        <w:jc w:val="right"/>
        <w:rPr>
          <w:lang w:val="en-US"/>
        </w:rPr>
      </w:pPr>
      <w:r>
        <w:rPr>
          <w:lang w:val="en-US"/>
        </w:rPr>
        <w:t xml:space="preserve">Thiết kế giao diện </w:t>
      </w:r>
      <w:r w:rsidR="00562257">
        <w:rPr>
          <w:color w:val="0000FF"/>
          <w:lang w:val="en-US"/>
        </w:rPr>
        <w:t>Cờ tỷ phú</w:t>
      </w:r>
    </w:p>
    <w:p w14:paraId="1028B3B9" w14:textId="77777777" w:rsidR="002E5C10" w:rsidRPr="007A1DE8" w:rsidRDefault="002E5C10" w:rsidP="002E5C10">
      <w:pPr>
        <w:rPr>
          <w:lang w:val="en-US"/>
        </w:rPr>
      </w:pPr>
    </w:p>
    <w:p w14:paraId="048367B3" w14:textId="1300A660" w:rsidR="002E5C10" w:rsidRPr="007A1DE8" w:rsidRDefault="002E5C10" w:rsidP="002E5C10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562257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402DE6F0" w14:textId="77777777" w:rsidR="002E5C10" w:rsidRDefault="002E5C10" w:rsidP="002E5C10">
      <w:pPr>
        <w:pStyle w:val="Tiu"/>
        <w:jc w:val="both"/>
        <w:rPr>
          <w:lang w:val="en-US"/>
        </w:rPr>
      </w:pPr>
    </w:p>
    <w:p w14:paraId="3C0165C5" w14:textId="77777777" w:rsidR="002E5C10" w:rsidRDefault="002E5C10" w:rsidP="002E5C10">
      <w:pPr>
        <w:rPr>
          <w:lang w:val="en-US"/>
        </w:rPr>
      </w:pPr>
    </w:p>
    <w:p w14:paraId="1CAA1594" w14:textId="77777777" w:rsidR="002E5C10" w:rsidRDefault="002E5C10" w:rsidP="002E5C10">
      <w:pPr>
        <w:rPr>
          <w:lang w:val="en-US"/>
        </w:rPr>
      </w:pPr>
    </w:p>
    <w:p w14:paraId="440A8E88" w14:textId="77777777" w:rsidR="002E5C10" w:rsidRDefault="002E5C10" w:rsidP="002E5C10">
      <w:pPr>
        <w:rPr>
          <w:lang w:val="en-US"/>
        </w:rPr>
      </w:pPr>
    </w:p>
    <w:p w14:paraId="640AC0FC" w14:textId="77777777" w:rsidR="002E5C10" w:rsidRDefault="002E5C10" w:rsidP="002E5C10">
      <w:pPr>
        <w:rPr>
          <w:lang w:val="en-US"/>
        </w:rPr>
      </w:pPr>
    </w:p>
    <w:p w14:paraId="0B9A6BA0" w14:textId="77777777" w:rsidR="002E5C10" w:rsidRDefault="002E5C10" w:rsidP="002E5C10">
      <w:pPr>
        <w:rPr>
          <w:lang w:val="en-US"/>
        </w:rPr>
      </w:pPr>
    </w:p>
    <w:p w14:paraId="3E1F9811" w14:textId="77777777" w:rsidR="002E5C10" w:rsidRDefault="002E5C10" w:rsidP="002E5C10">
      <w:pPr>
        <w:rPr>
          <w:lang w:val="en-US"/>
        </w:rPr>
      </w:pPr>
    </w:p>
    <w:p w14:paraId="5D198DD4" w14:textId="77777777" w:rsidR="002E5C10" w:rsidRDefault="002E5C10" w:rsidP="002E5C10">
      <w:pPr>
        <w:rPr>
          <w:lang w:val="en-US"/>
        </w:rPr>
      </w:pPr>
    </w:p>
    <w:p w14:paraId="3862ED0F" w14:textId="77777777" w:rsidR="002E5C10" w:rsidRDefault="002E5C10" w:rsidP="002E5C10">
      <w:pPr>
        <w:rPr>
          <w:lang w:val="en-US"/>
        </w:rPr>
      </w:pPr>
    </w:p>
    <w:p w14:paraId="462D39A2" w14:textId="77777777" w:rsidR="002E5C10" w:rsidRDefault="002E5C10" w:rsidP="002E5C10">
      <w:pPr>
        <w:rPr>
          <w:lang w:val="en-US"/>
        </w:rPr>
      </w:pPr>
    </w:p>
    <w:p w14:paraId="5008C5E1" w14:textId="77777777" w:rsidR="002E5C10" w:rsidRDefault="002E5C10" w:rsidP="002E5C10">
      <w:pPr>
        <w:rPr>
          <w:lang w:val="en-US"/>
        </w:rPr>
      </w:pPr>
    </w:p>
    <w:p w14:paraId="7B9C3442" w14:textId="77777777" w:rsidR="002E5C10" w:rsidRDefault="002E5C10" w:rsidP="002E5C10">
      <w:pPr>
        <w:rPr>
          <w:lang w:val="en-US"/>
        </w:rPr>
      </w:pPr>
    </w:p>
    <w:p w14:paraId="328DBAEB" w14:textId="77777777" w:rsidR="002E5C10" w:rsidRDefault="002E5C10" w:rsidP="002E5C10">
      <w:pPr>
        <w:rPr>
          <w:lang w:val="en-US"/>
        </w:rPr>
      </w:pPr>
    </w:p>
    <w:p w14:paraId="0248956D" w14:textId="77777777" w:rsidR="002E5C10" w:rsidRDefault="002E5C10" w:rsidP="002E5C10">
      <w:pPr>
        <w:rPr>
          <w:lang w:val="en-US"/>
        </w:rPr>
      </w:pPr>
    </w:p>
    <w:p w14:paraId="35993816" w14:textId="77777777" w:rsidR="002E5C10" w:rsidRDefault="002E5C10" w:rsidP="002E5C10">
      <w:pPr>
        <w:rPr>
          <w:lang w:val="en-US"/>
        </w:rPr>
      </w:pPr>
    </w:p>
    <w:p w14:paraId="52097464" w14:textId="77777777" w:rsidR="002E5C10" w:rsidRPr="003548A8" w:rsidRDefault="002E5C10" w:rsidP="002E5C10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4FC30D59" w14:textId="5A6064A2" w:rsidR="002E5C10" w:rsidRPr="003548A8" w:rsidRDefault="00562257" w:rsidP="002E5C10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1612335</w:t>
      </w:r>
      <w:r w:rsidR="002E5C10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Lê Quốc Sĩ Linh</w:t>
      </w:r>
    </w:p>
    <w:p w14:paraId="08E3F430" w14:textId="7E049309" w:rsidR="00562257" w:rsidRDefault="00562257" w:rsidP="002E5C10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1612364</w:t>
      </w:r>
      <w:r w:rsidR="002E5C10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 Hoàng Lưu</w:t>
      </w:r>
    </w:p>
    <w:p w14:paraId="1089B1CA" w14:textId="77777777" w:rsidR="00562257" w:rsidRDefault="00562257">
      <w:pPr>
        <w:widowControl/>
        <w:spacing w:line="240" w:lineRule="auto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br w:type="page"/>
      </w:r>
    </w:p>
    <w:p w14:paraId="6D876397" w14:textId="77777777" w:rsidR="002E5C10" w:rsidRDefault="002E5C10" w:rsidP="002E5C10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</w:p>
    <w:p w14:paraId="3A2EEA59" w14:textId="77777777" w:rsidR="002E5C10" w:rsidRPr="007A1DE8" w:rsidRDefault="002E5C10" w:rsidP="002E5C10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t>Bảng ghi nhận thay đổi tài liệu</w:t>
      </w:r>
      <w:r>
        <w:rPr>
          <w:rFonts w:ascii="Arial" w:eastAsia="SimSun" w:hAnsi="Arial"/>
          <w:b/>
          <w:sz w:val="36"/>
          <w:lang w:val="en-US"/>
        </w:rPr>
        <w:t xml:space="preserve"> </w:t>
      </w:r>
    </w:p>
    <w:p w14:paraId="34E13744" w14:textId="77777777" w:rsidR="002E5C10" w:rsidRPr="007A1DE8" w:rsidRDefault="002E5C10" w:rsidP="002E5C10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2E5C10" w:rsidRPr="007A1DE8" w14:paraId="33C17D61" w14:textId="77777777" w:rsidTr="00630B8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120ADD" w14:textId="77777777" w:rsidR="002E5C10" w:rsidRPr="007A1DE8" w:rsidRDefault="002E5C10" w:rsidP="00630B8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78DFD" w14:textId="77777777" w:rsidR="002E5C10" w:rsidRPr="007A1DE8" w:rsidRDefault="002E5C10" w:rsidP="00630B8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4EE440" w14:textId="77777777" w:rsidR="002E5C10" w:rsidRPr="007A1DE8" w:rsidRDefault="002E5C10" w:rsidP="00630B8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72DB7" w14:textId="77777777" w:rsidR="002E5C10" w:rsidRPr="007A1DE8" w:rsidRDefault="002E5C10" w:rsidP="00630B8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2E5C10" w:rsidRPr="000C0CA8" w14:paraId="77644773" w14:textId="77777777" w:rsidTr="00630B8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F3B90C" w14:textId="6250E054" w:rsidR="002E5C10" w:rsidRPr="003548A8" w:rsidRDefault="00C073F8" w:rsidP="00630B8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6/5/2019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ECDC9" w14:textId="14B00772" w:rsidR="002E5C10" w:rsidRPr="003548A8" w:rsidRDefault="00C073F8" w:rsidP="00630B8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F97C59" w14:textId="7D40746B" w:rsidR="002E5C10" w:rsidRPr="0037628A" w:rsidRDefault="00C073F8" w:rsidP="00630B8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Thiết kế giao diện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D32AD3" w14:textId="77777777" w:rsidR="002E5C10" w:rsidRDefault="00C073F8" w:rsidP="00630B8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Lê Quốc Sĩ Linh</w:t>
            </w:r>
          </w:p>
          <w:p w14:paraId="5124447D" w14:textId="601B945F" w:rsidR="00C073F8" w:rsidRPr="003548A8" w:rsidRDefault="00C073F8" w:rsidP="00630B8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Hoàng Lưu</w:t>
            </w:r>
          </w:p>
        </w:tc>
      </w:tr>
      <w:tr w:rsidR="002E5C10" w:rsidRPr="007A1DE8" w14:paraId="51811FE8" w14:textId="77777777" w:rsidTr="00630B8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15F106" w14:textId="6C8A4037" w:rsidR="002E5C10" w:rsidRPr="007A1DE8" w:rsidRDefault="00731E06" w:rsidP="00630B8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12/5/2019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CC62E6" w14:textId="4ADC8ACA" w:rsidR="002E5C10" w:rsidRPr="007A1DE8" w:rsidRDefault="00731E06" w:rsidP="00630B8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FAE4BA" w14:textId="3A920602" w:rsidR="002E5C10" w:rsidRPr="007A1DE8" w:rsidRDefault="00731E06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 xml:space="preserve">Chỉnh sửa lại giao diện </w:t>
            </w:r>
            <w:bookmarkStart w:id="0" w:name="_GoBack"/>
            <w:bookmarkEnd w:id="0"/>
            <w:r>
              <w:rPr>
                <w:rFonts w:eastAsia="SimSun"/>
                <w:lang w:val="en-US"/>
              </w:rPr>
              <w:t>sảnh chờ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257EDF" w14:textId="6DF3A6DC" w:rsidR="002E5C10" w:rsidRPr="007A1DE8" w:rsidRDefault="00731E06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Nguyễn Hoàng Lưu</w:t>
            </w:r>
          </w:p>
        </w:tc>
      </w:tr>
      <w:tr w:rsidR="002E5C10" w:rsidRPr="007A1DE8" w14:paraId="48396968" w14:textId="77777777" w:rsidTr="00630B8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1DA86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193F50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9ECAD7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D84771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2E5C10" w:rsidRPr="007A1DE8" w14:paraId="11BF1F23" w14:textId="77777777" w:rsidTr="00630B8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8D8CD4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076E3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D9C17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19C59E" w14:textId="77777777" w:rsidR="002E5C10" w:rsidRPr="007A1DE8" w:rsidRDefault="002E5C10" w:rsidP="00630B8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6C1A38EF" w14:textId="77777777" w:rsidR="002E5C10" w:rsidRDefault="002E5C10" w:rsidP="002E5C10">
      <w:pPr>
        <w:pStyle w:val="Tiu"/>
        <w:rPr>
          <w:lang w:val="en-US"/>
        </w:rPr>
      </w:pPr>
    </w:p>
    <w:p w14:paraId="45072402" w14:textId="751F9525" w:rsidR="002E5C10" w:rsidRDefault="002E5C10" w:rsidP="002E5C10">
      <w:pPr>
        <w:pStyle w:val="Tiu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-19925509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0FA7C9" w14:textId="4CB2742C" w:rsidR="00562257" w:rsidRPr="00562257" w:rsidRDefault="00562257" w:rsidP="00562257">
          <w:pPr>
            <w:pStyle w:val="uMucluc"/>
            <w:jc w:val="center"/>
            <w:rPr>
              <w:color w:val="000000" w:themeColor="text1"/>
              <w:sz w:val="40"/>
              <w:szCs w:val="40"/>
            </w:rPr>
          </w:pPr>
          <w:r w:rsidRPr="00562257">
            <w:rPr>
              <w:color w:val="000000" w:themeColor="text1"/>
              <w:sz w:val="40"/>
              <w:szCs w:val="40"/>
            </w:rPr>
            <w:t>Mục lục</w:t>
          </w:r>
        </w:p>
        <w:p w14:paraId="66B26421" w14:textId="23BF7E5A" w:rsidR="00562257" w:rsidRPr="00562257" w:rsidRDefault="00562257">
          <w:pPr>
            <w:pStyle w:val="Muclu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4865" w:history="1">
            <w:r w:rsidRPr="00562257">
              <w:rPr>
                <w:rStyle w:val="Siuktni"/>
                <w:b/>
                <w:bCs/>
                <w:noProof/>
              </w:rPr>
              <w:t>1.</w:t>
            </w:r>
            <w:r w:rsidRPr="00562257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US"/>
              </w:rPr>
              <w:tab/>
            </w:r>
            <w:r w:rsidRPr="00562257">
              <w:rPr>
                <w:rStyle w:val="Siuktni"/>
                <w:b/>
                <w:bCs/>
                <w:noProof/>
              </w:rPr>
              <w:t>Danh sách các màn hình</w:t>
            </w:r>
            <w:r w:rsidRPr="00562257">
              <w:rPr>
                <w:b/>
                <w:bCs/>
                <w:noProof/>
                <w:webHidden/>
              </w:rPr>
              <w:tab/>
            </w:r>
            <w:r w:rsidRPr="00562257">
              <w:rPr>
                <w:b/>
                <w:bCs/>
                <w:noProof/>
                <w:webHidden/>
              </w:rPr>
              <w:fldChar w:fldCharType="begin"/>
            </w:r>
            <w:r w:rsidRPr="00562257">
              <w:rPr>
                <w:b/>
                <w:bCs/>
                <w:noProof/>
                <w:webHidden/>
              </w:rPr>
              <w:instrText xml:space="preserve"> PAGEREF _Toc10664865 \h </w:instrText>
            </w:r>
            <w:r w:rsidRPr="00562257">
              <w:rPr>
                <w:b/>
                <w:bCs/>
                <w:noProof/>
                <w:webHidden/>
              </w:rPr>
            </w:r>
            <w:r w:rsidRPr="00562257">
              <w:rPr>
                <w:b/>
                <w:bCs/>
                <w:noProof/>
                <w:webHidden/>
              </w:rPr>
              <w:fldChar w:fldCharType="separate"/>
            </w:r>
            <w:r w:rsidRPr="00562257">
              <w:rPr>
                <w:b/>
                <w:bCs/>
                <w:noProof/>
                <w:webHidden/>
              </w:rPr>
              <w:t>3</w:t>
            </w:r>
            <w:r w:rsidRPr="0056225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B82ED0" w14:textId="0D1DA3A1" w:rsidR="00562257" w:rsidRPr="00562257" w:rsidRDefault="00925519">
          <w:pPr>
            <w:pStyle w:val="Mucluc1"/>
            <w:tabs>
              <w:tab w:val="left" w:pos="432"/>
            </w:tabs>
            <w:rPr>
              <w:rFonts w:asciiTheme="minorHAnsi" w:eastAsiaTheme="minorEastAsia" w:hAnsiTheme="minorHAnsi" w:cstheme="minorBidi"/>
              <w:b/>
              <w:bCs/>
              <w:noProof/>
              <w:sz w:val="22"/>
              <w:szCs w:val="22"/>
              <w:lang w:val="en-US"/>
            </w:rPr>
          </w:pPr>
          <w:hyperlink w:anchor="_Toc10664866" w:history="1">
            <w:r w:rsidR="00562257" w:rsidRPr="00562257">
              <w:rPr>
                <w:rStyle w:val="Siuktni"/>
                <w:b/>
                <w:bCs/>
                <w:noProof/>
              </w:rPr>
              <w:t>2.</w:t>
            </w:r>
            <w:r w:rsidR="00562257" w:rsidRPr="00562257">
              <w:rPr>
                <w:rFonts w:asciiTheme="minorHAnsi" w:eastAsiaTheme="minorEastAsia" w:hAnsiTheme="minorHAnsi" w:cstheme="minorBidi"/>
                <w:b/>
                <w:bCs/>
                <w:noProof/>
                <w:sz w:val="22"/>
                <w:szCs w:val="22"/>
                <w:lang w:val="en-US"/>
              </w:rPr>
              <w:tab/>
            </w:r>
            <w:r w:rsidR="00562257" w:rsidRPr="00562257">
              <w:rPr>
                <w:rStyle w:val="Siuktni"/>
                <w:b/>
                <w:bCs/>
                <w:noProof/>
              </w:rPr>
              <w:t>Mô tả chi tiết mỗi màn hình</w:t>
            </w:r>
            <w:r w:rsidR="00562257" w:rsidRPr="00562257">
              <w:rPr>
                <w:b/>
                <w:bCs/>
                <w:noProof/>
                <w:webHidden/>
              </w:rPr>
              <w:tab/>
            </w:r>
            <w:r w:rsidR="00562257" w:rsidRPr="00562257">
              <w:rPr>
                <w:b/>
                <w:bCs/>
                <w:noProof/>
                <w:webHidden/>
              </w:rPr>
              <w:fldChar w:fldCharType="begin"/>
            </w:r>
            <w:r w:rsidR="00562257" w:rsidRPr="00562257">
              <w:rPr>
                <w:b/>
                <w:bCs/>
                <w:noProof/>
                <w:webHidden/>
              </w:rPr>
              <w:instrText xml:space="preserve"> PAGEREF _Toc10664866 \h </w:instrText>
            </w:r>
            <w:r w:rsidR="00562257" w:rsidRPr="00562257">
              <w:rPr>
                <w:b/>
                <w:bCs/>
                <w:noProof/>
                <w:webHidden/>
              </w:rPr>
            </w:r>
            <w:r w:rsidR="00562257" w:rsidRPr="00562257">
              <w:rPr>
                <w:b/>
                <w:bCs/>
                <w:noProof/>
                <w:webHidden/>
              </w:rPr>
              <w:fldChar w:fldCharType="separate"/>
            </w:r>
            <w:r w:rsidR="00562257" w:rsidRPr="00562257">
              <w:rPr>
                <w:b/>
                <w:bCs/>
                <w:noProof/>
                <w:webHidden/>
              </w:rPr>
              <w:t>3</w:t>
            </w:r>
            <w:r w:rsidR="00562257" w:rsidRPr="0056225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E8BFD3" w14:textId="20F9ED21" w:rsidR="00562257" w:rsidRPr="00562257" w:rsidRDefault="00925519">
          <w:pPr>
            <w:pStyle w:val="Mucluc2"/>
            <w:tabs>
              <w:tab w:val="left" w:pos="1000"/>
            </w:tabs>
            <w:rPr>
              <w:rFonts w:asciiTheme="minorHAnsi" w:eastAsiaTheme="minorEastAsia" w:hAnsiTheme="minorHAnsi" w:cstheme="minorBidi"/>
              <w:i/>
              <w:iCs/>
              <w:noProof/>
              <w:sz w:val="22"/>
              <w:szCs w:val="22"/>
              <w:lang w:val="en-US"/>
            </w:rPr>
          </w:pPr>
          <w:hyperlink w:anchor="_Toc10664867" w:history="1"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2.1</w:t>
            </w:r>
            <w:r w:rsidR="00562257" w:rsidRPr="00562257">
              <w:rPr>
                <w:rFonts w:asciiTheme="minorHAnsi" w:eastAsiaTheme="minorEastAsia" w:hAnsiTheme="minorHAnsi" w:cstheme="minorBidi"/>
                <w:i/>
                <w:iCs/>
                <w:noProof/>
                <w:sz w:val="22"/>
                <w:szCs w:val="22"/>
                <w:lang w:val="en-US"/>
              </w:rPr>
              <w:tab/>
            </w:r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Màn hình đăng nhập</w:t>
            </w:r>
            <w:r w:rsidR="00562257" w:rsidRPr="00562257">
              <w:rPr>
                <w:i/>
                <w:iCs/>
                <w:noProof/>
                <w:webHidden/>
              </w:rPr>
              <w:tab/>
            </w:r>
            <w:r w:rsidR="00562257" w:rsidRPr="00562257">
              <w:rPr>
                <w:i/>
                <w:iCs/>
                <w:noProof/>
                <w:webHidden/>
              </w:rPr>
              <w:fldChar w:fldCharType="begin"/>
            </w:r>
            <w:r w:rsidR="00562257" w:rsidRPr="00562257">
              <w:rPr>
                <w:i/>
                <w:iCs/>
                <w:noProof/>
                <w:webHidden/>
              </w:rPr>
              <w:instrText xml:space="preserve"> PAGEREF _Toc10664867 \h </w:instrText>
            </w:r>
            <w:r w:rsidR="00562257" w:rsidRPr="00562257">
              <w:rPr>
                <w:i/>
                <w:iCs/>
                <w:noProof/>
                <w:webHidden/>
              </w:rPr>
            </w:r>
            <w:r w:rsidR="00562257" w:rsidRPr="00562257">
              <w:rPr>
                <w:i/>
                <w:iCs/>
                <w:noProof/>
                <w:webHidden/>
              </w:rPr>
              <w:fldChar w:fldCharType="separate"/>
            </w:r>
            <w:r w:rsidR="00562257" w:rsidRPr="00562257">
              <w:rPr>
                <w:i/>
                <w:iCs/>
                <w:noProof/>
                <w:webHidden/>
              </w:rPr>
              <w:t>3</w:t>
            </w:r>
            <w:r w:rsidR="00562257" w:rsidRPr="0056225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413C875" w14:textId="5CC9BC4C" w:rsidR="00562257" w:rsidRPr="00562257" w:rsidRDefault="00925519">
          <w:pPr>
            <w:pStyle w:val="Mucluc2"/>
            <w:tabs>
              <w:tab w:val="left" w:pos="1000"/>
            </w:tabs>
            <w:rPr>
              <w:rFonts w:asciiTheme="minorHAnsi" w:eastAsiaTheme="minorEastAsia" w:hAnsiTheme="minorHAnsi" w:cstheme="minorBidi"/>
              <w:i/>
              <w:iCs/>
              <w:noProof/>
              <w:sz w:val="22"/>
              <w:szCs w:val="22"/>
              <w:lang w:val="en-US"/>
            </w:rPr>
          </w:pPr>
          <w:hyperlink w:anchor="_Toc10664868" w:history="1"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2.2</w:t>
            </w:r>
            <w:r w:rsidR="00562257" w:rsidRPr="00562257">
              <w:rPr>
                <w:rFonts w:asciiTheme="minorHAnsi" w:eastAsiaTheme="minorEastAsia" w:hAnsiTheme="minorHAnsi" w:cstheme="minorBidi"/>
                <w:i/>
                <w:iCs/>
                <w:noProof/>
                <w:sz w:val="22"/>
                <w:szCs w:val="22"/>
                <w:lang w:val="en-US"/>
              </w:rPr>
              <w:tab/>
            </w:r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 xml:space="preserve">Màn </w:t>
            </w:r>
            <w:r w:rsidR="00562257" w:rsidRPr="00562257">
              <w:rPr>
                <w:rStyle w:val="Siuktni"/>
                <w:i/>
                <w:iCs/>
                <w:noProof/>
              </w:rPr>
              <w:t>hình</w:t>
            </w:r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 xml:space="preserve"> đăng kí</w:t>
            </w:r>
            <w:r w:rsidR="00562257" w:rsidRPr="00562257">
              <w:rPr>
                <w:i/>
                <w:iCs/>
                <w:noProof/>
                <w:webHidden/>
              </w:rPr>
              <w:tab/>
            </w:r>
            <w:r w:rsidR="00562257" w:rsidRPr="00562257">
              <w:rPr>
                <w:i/>
                <w:iCs/>
                <w:noProof/>
                <w:webHidden/>
              </w:rPr>
              <w:fldChar w:fldCharType="begin"/>
            </w:r>
            <w:r w:rsidR="00562257" w:rsidRPr="00562257">
              <w:rPr>
                <w:i/>
                <w:iCs/>
                <w:noProof/>
                <w:webHidden/>
              </w:rPr>
              <w:instrText xml:space="preserve"> PAGEREF _Toc10664868 \h </w:instrText>
            </w:r>
            <w:r w:rsidR="00562257" w:rsidRPr="00562257">
              <w:rPr>
                <w:i/>
                <w:iCs/>
                <w:noProof/>
                <w:webHidden/>
              </w:rPr>
            </w:r>
            <w:r w:rsidR="00562257" w:rsidRPr="00562257">
              <w:rPr>
                <w:i/>
                <w:iCs/>
                <w:noProof/>
                <w:webHidden/>
              </w:rPr>
              <w:fldChar w:fldCharType="separate"/>
            </w:r>
            <w:r w:rsidR="00562257" w:rsidRPr="00562257">
              <w:rPr>
                <w:i/>
                <w:iCs/>
                <w:noProof/>
                <w:webHidden/>
              </w:rPr>
              <w:t>4</w:t>
            </w:r>
            <w:r w:rsidR="00562257" w:rsidRPr="0056225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5FE234B" w14:textId="056C6164" w:rsidR="00562257" w:rsidRPr="00562257" w:rsidRDefault="00925519">
          <w:pPr>
            <w:pStyle w:val="Mucluc2"/>
            <w:tabs>
              <w:tab w:val="left" w:pos="1000"/>
            </w:tabs>
            <w:rPr>
              <w:rFonts w:asciiTheme="minorHAnsi" w:eastAsiaTheme="minorEastAsia" w:hAnsiTheme="minorHAnsi" w:cstheme="minorBidi"/>
              <w:i/>
              <w:iCs/>
              <w:noProof/>
              <w:sz w:val="22"/>
              <w:szCs w:val="22"/>
              <w:lang w:val="en-US"/>
            </w:rPr>
          </w:pPr>
          <w:hyperlink w:anchor="_Toc10664869" w:history="1"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2.3</w:t>
            </w:r>
            <w:r w:rsidR="00562257" w:rsidRPr="00562257">
              <w:rPr>
                <w:rFonts w:asciiTheme="minorHAnsi" w:eastAsiaTheme="minorEastAsia" w:hAnsiTheme="minorHAnsi" w:cstheme="minorBidi"/>
                <w:i/>
                <w:iCs/>
                <w:noProof/>
                <w:sz w:val="22"/>
                <w:szCs w:val="22"/>
                <w:lang w:val="en-US"/>
              </w:rPr>
              <w:tab/>
            </w:r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Màn hình Menu Game</w:t>
            </w:r>
            <w:r w:rsidR="00562257" w:rsidRPr="00562257">
              <w:rPr>
                <w:i/>
                <w:iCs/>
                <w:noProof/>
                <w:webHidden/>
              </w:rPr>
              <w:tab/>
            </w:r>
            <w:r w:rsidR="00562257" w:rsidRPr="00562257">
              <w:rPr>
                <w:i/>
                <w:iCs/>
                <w:noProof/>
                <w:webHidden/>
              </w:rPr>
              <w:fldChar w:fldCharType="begin"/>
            </w:r>
            <w:r w:rsidR="00562257" w:rsidRPr="00562257">
              <w:rPr>
                <w:i/>
                <w:iCs/>
                <w:noProof/>
                <w:webHidden/>
              </w:rPr>
              <w:instrText xml:space="preserve"> PAGEREF _Toc10664869 \h </w:instrText>
            </w:r>
            <w:r w:rsidR="00562257" w:rsidRPr="00562257">
              <w:rPr>
                <w:i/>
                <w:iCs/>
                <w:noProof/>
                <w:webHidden/>
              </w:rPr>
            </w:r>
            <w:r w:rsidR="00562257" w:rsidRPr="00562257">
              <w:rPr>
                <w:i/>
                <w:iCs/>
                <w:noProof/>
                <w:webHidden/>
              </w:rPr>
              <w:fldChar w:fldCharType="separate"/>
            </w:r>
            <w:r w:rsidR="00562257" w:rsidRPr="00562257">
              <w:rPr>
                <w:i/>
                <w:iCs/>
                <w:noProof/>
                <w:webHidden/>
              </w:rPr>
              <w:t>4</w:t>
            </w:r>
            <w:r w:rsidR="00562257" w:rsidRPr="0056225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619CD893" w14:textId="0E6C60FB" w:rsidR="00562257" w:rsidRPr="00562257" w:rsidRDefault="00925519">
          <w:pPr>
            <w:pStyle w:val="Mucluc2"/>
            <w:tabs>
              <w:tab w:val="left" w:pos="1000"/>
            </w:tabs>
            <w:rPr>
              <w:rFonts w:asciiTheme="minorHAnsi" w:eastAsiaTheme="minorEastAsia" w:hAnsiTheme="minorHAnsi" w:cstheme="minorBidi"/>
              <w:i/>
              <w:iCs/>
              <w:noProof/>
              <w:sz w:val="22"/>
              <w:szCs w:val="22"/>
              <w:lang w:val="en-US"/>
            </w:rPr>
          </w:pPr>
          <w:hyperlink w:anchor="_Toc10664870" w:history="1"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2.4</w:t>
            </w:r>
            <w:r w:rsidR="00562257" w:rsidRPr="00562257">
              <w:rPr>
                <w:rFonts w:asciiTheme="minorHAnsi" w:eastAsiaTheme="minorEastAsia" w:hAnsiTheme="minorHAnsi" w:cstheme="minorBidi"/>
                <w:i/>
                <w:iCs/>
                <w:noProof/>
                <w:sz w:val="22"/>
                <w:szCs w:val="22"/>
                <w:lang w:val="en-US"/>
              </w:rPr>
              <w:tab/>
            </w:r>
            <w:r w:rsidR="00562257" w:rsidRPr="00562257">
              <w:rPr>
                <w:rStyle w:val="Siuktni"/>
                <w:i/>
                <w:iCs/>
                <w:noProof/>
                <w:lang w:val="en-US"/>
              </w:rPr>
              <w:t>Màn hình Gameplay</w:t>
            </w:r>
            <w:r w:rsidR="00562257" w:rsidRPr="00562257">
              <w:rPr>
                <w:i/>
                <w:iCs/>
                <w:noProof/>
                <w:webHidden/>
              </w:rPr>
              <w:tab/>
            </w:r>
            <w:r w:rsidR="00562257" w:rsidRPr="00562257">
              <w:rPr>
                <w:i/>
                <w:iCs/>
                <w:noProof/>
                <w:webHidden/>
              </w:rPr>
              <w:fldChar w:fldCharType="begin"/>
            </w:r>
            <w:r w:rsidR="00562257" w:rsidRPr="00562257">
              <w:rPr>
                <w:i/>
                <w:iCs/>
                <w:noProof/>
                <w:webHidden/>
              </w:rPr>
              <w:instrText xml:space="preserve"> PAGEREF _Toc10664870 \h </w:instrText>
            </w:r>
            <w:r w:rsidR="00562257" w:rsidRPr="00562257">
              <w:rPr>
                <w:i/>
                <w:iCs/>
                <w:noProof/>
                <w:webHidden/>
              </w:rPr>
            </w:r>
            <w:r w:rsidR="00562257" w:rsidRPr="00562257">
              <w:rPr>
                <w:i/>
                <w:iCs/>
                <w:noProof/>
                <w:webHidden/>
              </w:rPr>
              <w:fldChar w:fldCharType="separate"/>
            </w:r>
            <w:r w:rsidR="00562257" w:rsidRPr="00562257">
              <w:rPr>
                <w:i/>
                <w:iCs/>
                <w:noProof/>
                <w:webHidden/>
              </w:rPr>
              <w:t>5</w:t>
            </w:r>
            <w:r w:rsidR="00562257" w:rsidRPr="00562257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436E7D28" w14:textId="6ED128B7" w:rsidR="00562257" w:rsidRDefault="00562257">
          <w:r>
            <w:rPr>
              <w:b/>
              <w:bCs/>
              <w:noProof/>
            </w:rPr>
            <w:fldChar w:fldCharType="end"/>
          </w:r>
        </w:p>
      </w:sdtContent>
    </w:sdt>
    <w:p w14:paraId="3E1C91C1" w14:textId="62141034" w:rsidR="002E5C10" w:rsidRDefault="002E5C10" w:rsidP="002E5C10">
      <w:pPr>
        <w:pStyle w:val="ThnVnban"/>
        <w:jc w:val="both"/>
        <w:rPr>
          <w:lang w:val="en-US"/>
        </w:rPr>
      </w:pPr>
    </w:p>
    <w:p w14:paraId="69106FA7" w14:textId="77777777" w:rsidR="002E5C10" w:rsidRDefault="002E5C10" w:rsidP="002E5C10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0C8EBF44" w14:textId="21E4C341" w:rsidR="002E5C10" w:rsidRPr="0022115D" w:rsidRDefault="002E5C10" w:rsidP="002E5C10">
      <w:pPr>
        <w:pStyle w:val="u1"/>
        <w:spacing w:line="360" w:lineRule="auto"/>
        <w:jc w:val="both"/>
      </w:pPr>
      <w:bookmarkStart w:id="1" w:name="_Toc176926925"/>
      <w:bookmarkStart w:id="2" w:name="_Toc369451606"/>
      <w:bookmarkStart w:id="3" w:name="_Toc10664865"/>
      <w:r>
        <w:lastRenderedPageBreak/>
        <w:t>Danh sách các màn hình</w:t>
      </w:r>
      <w:bookmarkEnd w:id="1"/>
      <w:bookmarkEnd w:id="2"/>
      <w:bookmarkEnd w:id="3"/>
    </w:p>
    <w:tbl>
      <w:tblPr>
        <w:tblStyle w:val="LiBang"/>
        <w:tblW w:w="9641" w:type="dxa"/>
        <w:tblLook w:val="01E0" w:firstRow="1" w:lastRow="1" w:firstColumn="1" w:lastColumn="1" w:noHBand="0" w:noVBand="0"/>
      </w:tblPr>
      <w:tblGrid>
        <w:gridCol w:w="1363"/>
        <w:gridCol w:w="6125"/>
        <w:gridCol w:w="2153"/>
      </w:tblGrid>
      <w:tr w:rsidR="002E5C10" w14:paraId="4D077B47" w14:textId="77777777" w:rsidTr="00A97F9A">
        <w:tc>
          <w:tcPr>
            <w:tcW w:w="1363" w:type="dxa"/>
          </w:tcPr>
          <w:p w14:paraId="5B4C5171" w14:textId="77777777" w:rsidR="002E5C10" w:rsidRDefault="002E5C10" w:rsidP="00630B87">
            <w:pPr>
              <w:pStyle w:val="ThnVnban"/>
              <w:spacing w:after="0" w:line="240" w:lineRule="auto"/>
            </w:pPr>
            <w:r>
              <w:t>STT</w:t>
            </w:r>
          </w:p>
        </w:tc>
        <w:tc>
          <w:tcPr>
            <w:tcW w:w="6125" w:type="dxa"/>
          </w:tcPr>
          <w:p w14:paraId="19DD4FAB" w14:textId="77777777" w:rsidR="002E5C10" w:rsidRDefault="002E5C10" w:rsidP="00630B87">
            <w:pPr>
              <w:pStyle w:val="ThnVnban"/>
              <w:spacing w:after="0" w:line="240" w:lineRule="auto"/>
            </w:pPr>
            <w:r>
              <w:t>Tên màn hình</w:t>
            </w:r>
          </w:p>
        </w:tc>
        <w:tc>
          <w:tcPr>
            <w:tcW w:w="2153" w:type="dxa"/>
          </w:tcPr>
          <w:p w14:paraId="5A461103" w14:textId="77777777" w:rsidR="002E5C10" w:rsidRDefault="002E5C10" w:rsidP="00630B87">
            <w:pPr>
              <w:pStyle w:val="ThnVnban"/>
              <w:spacing w:after="0" w:line="240" w:lineRule="auto"/>
            </w:pPr>
            <w:r>
              <w:t>Ý nghĩa/Ghi chú</w:t>
            </w:r>
          </w:p>
        </w:tc>
      </w:tr>
      <w:tr w:rsidR="002E5C10" w14:paraId="018CC0A6" w14:textId="77777777" w:rsidTr="00A97F9A">
        <w:tc>
          <w:tcPr>
            <w:tcW w:w="1363" w:type="dxa"/>
          </w:tcPr>
          <w:p w14:paraId="33112ECE" w14:textId="2FF01B21" w:rsidR="002E5C10" w:rsidRPr="00A97F9A" w:rsidRDefault="00A97F9A" w:rsidP="00630B87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25" w:type="dxa"/>
          </w:tcPr>
          <w:p w14:paraId="353D70C6" w14:textId="3BE96DC6" w:rsidR="002E5C10" w:rsidRP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nhập</w:t>
            </w:r>
          </w:p>
        </w:tc>
        <w:tc>
          <w:tcPr>
            <w:tcW w:w="2153" w:type="dxa"/>
          </w:tcPr>
          <w:p w14:paraId="111C30E7" w14:textId="031AF9F4" w:rsidR="002E5C10" w:rsidRPr="00AF5877" w:rsidRDefault="00AF5877" w:rsidP="00AF5877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nhâp</w:t>
            </w:r>
          </w:p>
        </w:tc>
      </w:tr>
      <w:tr w:rsidR="00A97F9A" w14:paraId="35EBC243" w14:textId="77777777" w:rsidTr="00A97F9A">
        <w:tc>
          <w:tcPr>
            <w:tcW w:w="1363" w:type="dxa"/>
          </w:tcPr>
          <w:p w14:paraId="6F717BA8" w14:textId="308852DE" w:rsidR="00A97F9A" w:rsidRDefault="00A97F9A" w:rsidP="00630B87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125" w:type="dxa"/>
          </w:tcPr>
          <w:p w14:paraId="6FA1C4B4" w14:textId="04CB5310" w:rsidR="00A97F9A" w:rsidRP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đăng kí</w:t>
            </w:r>
          </w:p>
        </w:tc>
        <w:tc>
          <w:tcPr>
            <w:tcW w:w="2153" w:type="dxa"/>
          </w:tcPr>
          <w:p w14:paraId="2C042427" w14:textId="369DCC7B" w:rsidR="00A97F9A" w:rsidRPr="00AF5877" w:rsidRDefault="00AF5877" w:rsidP="00AF5877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Đăng kí</w:t>
            </w:r>
          </w:p>
        </w:tc>
      </w:tr>
      <w:tr w:rsidR="00A97F9A" w14:paraId="2632C888" w14:textId="77777777" w:rsidTr="00A97F9A">
        <w:tc>
          <w:tcPr>
            <w:tcW w:w="1363" w:type="dxa"/>
          </w:tcPr>
          <w:p w14:paraId="61746B46" w14:textId="0543C9B3" w:rsidR="00A97F9A" w:rsidRDefault="00A97F9A" w:rsidP="00630B87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125" w:type="dxa"/>
          </w:tcPr>
          <w:p w14:paraId="4A444A80" w14:textId="6118FF29" w:rsidR="00A97F9A" w:rsidRP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menu game</w:t>
            </w:r>
          </w:p>
        </w:tc>
        <w:tc>
          <w:tcPr>
            <w:tcW w:w="2153" w:type="dxa"/>
          </w:tcPr>
          <w:p w14:paraId="38EAE3D2" w14:textId="30DB34CC" w:rsidR="00A97F9A" w:rsidRPr="00AF5877" w:rsidRDefault="00AF5877" w:rsidP="00AF5877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Menu game</w:t>
            </w:r>
          </w:p>
        </w:tc>
      </w:tr>
      <w:tr w:rsidR="00A97F9A" w14:paraId="798D3BFF" w14:textId="77777777" w:rsidTr="00A97F9A">
        <w:tc>
          <w:tcPr>
            <w:tcW w:w="1363" w:type="dxa"/>
          </w:tcPr>
          <w:p w14:paraId="58504D61" w14:textId="640B3458" w:rsidR="00A97F9A" w:rsidRDefault="00A97F9A" w:rsidP="00630B87">
            <w:pPr>
              <w:pStyle w:val="ThnVnban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125" w:type="dxa"/>
          </w:tcPr>
          <w:p w14:paraId="53BE3169" w14:textId="77777777" w:rsid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Màn hình game play</w:t>
            </w:r>
          </w:p>
          <w:p w14:paraId="21F5198E" w14:textId="5BBFF4C9" w:rsid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-Đổ xúc xắc di chuyển đến ô theo số điểm</w:t>
            </w:r>
          </w:p>
          <w:p w14:paraId="6E1E98F6" w14:textId="0C0DBB43" w:rsidR="00A97F9A" w:rsidRDefault="00A97F9A" w:rsidP="00A97F9A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-Thông báo người chơi có muốn mua nhà không</w:t>
            </w:r>
          </w:p>
          <w:p w14:paraId="74EB1D67" w14:textId="12F11B4B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chọn mua nhà lv1</w:t>
            </w:r>
          </w:p>
          <w:p w14:paraId="2FDC0A2F" w14:textId="4163B92D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chọn mua nhà lv2</w:t>
            </w:r>
          </w:p>
          <w:p w14:paraId="73F18198" w14:textId="2B19790A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chọn mua nhà lv3</w:t>
            </w:r>
          </w:p>
          <w:p w14:paraId="0B4549C1" w14:textId="016A9A0D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-Thông báo người chơi có muốn xây kì quan hay không</w:t>
            </w:r>
          </w:p>
          <w:p w14:paraId="36ED013C" w14:textId="07DFADC1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sau khi xây kì quan</w:t>
            </w:r>
          </w:p>
          <w:p w14:paraId="3259B6F1" w14:textId="77777777" w:rsidR="00D9392D" w:rsidRDefault="00D9392D" w:rsidP="00A97F9A">
            <w:pPr>
              <w:rPr>
                <w:lang w:val="en-US"/>
              </w:rPr>
            </w:pPr>
          </w:p>
          <w:p w14:paraId="6D7101D2" w14:textId="33ADEC94" w:rsidR="00A97F9A" w:rsidRDefault="00A97F9A" w:rsidP="00A97F9A">
            <w:pPr>
              <w:rPr>
                <w:lang w:val="en-US"/>
              </w:rPr>
            </w:pPr>
            <w:r>
              <w:rPr>
                <w:lang w:val="en-US"/>
              </w:rPr>
              <w:t>-Nếu người chơi vào ô cơ hội 1 thẻ ngẫu nhiên sẽ được tặng cho người chơi</w:t>
            </w:r>
          </w:p>
          <w:p w14:paraId="1C878C7B" w14:textId="048FD608" w:rsidR="00630A4F" w:rsidRDefault="00630A4F" w:rsidP="00630A4F">
            <w:pPr>
              <w:rPr>
                <w:lang w:val="en-US"/>
              </w:rPr>
            </w:pPr>
            <w:r>
              <w:rPr>
                <w:lang w:val="en-US"/>
              </w:rPr>
              <w:t>-Nếu người chơi vào ô đảo hoang thì sẽ bị nhốt trong ba lượt</w:t>
            </w:r>
          </w:p>
          <w:p w14:paraId="14DC53CA" w14:textId="77777777" w:rsidR="00D9392D" w:rsidRDefault="00D9392D" w:rsidP="0063333A">
            <w:pPr>
              <w:rPr>
                <w:lang w:val="en-US"/>
              </w:rPr>
            </w:pPr>
          </w:p>
          <w:p w14:paraId="1C06675D" w14:textId="51FDE8E4" w:rsidR="0063333A" w:rsidRDefault="0063333A" w:rsidP="0063333A">
            <w:pPr>
              <w:rPr>
                <w:lang w:val="en-US"/>
              </w:rPr>
            </w:pPr>
            <w:r>
              <w:rPr>
                <w:lang w:val="en-US"/>
              </w:rPr>
              <w:t>- Nếu người chơi vào ô World Cup thì sẽ được chọn một thành phố để tổ chức World Cup</w:t>
            </w:r>
          </w:p>
          <w:p w14:paraId="420A1A03" w14:textId="613F6DBC" w:rsidR="00630A4F" w:rsidRDefault="00630A4F" w:rsidP="00A97F9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63333A">
              <w:rPr>
                <w:lang w:val="en-US"/>
              </w:rPr>
              <w:t>Nếu người chơi vào ô Du lịch thì sẽ được di chuyển đến một thành phố bất kì</w:t>
            </w:r>
          </w:p>
          <w:p w14:paraId="5961B53D" w14:textId="3127B736" w:rsidR="00172654" w:rsidRDefault="00172654" w:rsidP="00A97F9A">
            <w:pPr>
              <w:rPr>
                <w:lang w:val="en-US"/>
              </w:rPr>
            </w:pPr>
            <w:r>
              <w:rPr>
                <w:lang w:val="en-US"/>
              </w:rPr>
              <w:t>-Nếu người chơi vào ô MiniGame thì sẽ được tham gia một Minigame để nhận phần thưởng</w:t>
            </w:r>
          </w:p>
          <w:p w14:paraId="53A384D0" w14:textId="6560970D" w:rsidR="00D73A9C" w:rsidRPr="00F42AB4" w:rsidRDefault="00D73A9C" w:rsidP="00D73A9C">
            <w:pPr>
              <w:rPr>
                <w:lang w:val="en-US"/>
              </w:rPr>
            </w:pPr>
            <w:r>
              <w:rPr>
                <w:lang w:val="en-US"/>
              </w:rPr>
              <w:t>-Hình ảnh cho tất cả các kì quan</w:t>
            </w:r>
          </w:p>
          <w:p w14:paraId="7AFE4317" w14:textId="77777777" w:rsidR="00D73A9C" w:rsidRDefault="00C04C83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chiến thắng</w:t>
            </w:r>
          </w:p>
          <w:p w14:paraId="1BB55B1B" w14:textId="1DDF3896" w:rsidR="003E0D07" w:rsidRPr="00A97F9A" w:rsidRDefault="003E0D07" w:rsidP="00A97F9A">
            <w:pPr>
              <w:rPr>
                <w:lang w:val="en-US"/>
              </w:rPr>
            </w:pPr>
            <w:r>
              <w:rPr>
                <w:lang w:val="en-US"/>
              </w:rPr>
              <w:t>-Người chơi sẽ bị phá sản nếu như hết tiền và đất</w:t>
            </w:r>
          </w:p>
        </w:tc>
        <w:tc>
          <w:tcPr>
            <w:tcW w:w="2153" w:type="dxa"/>
          </w:tcPr>
          <w:p w14:paraId="6A528437" w14:textId="77777777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  <w:p w14:paraId="11224654" w14:textId="0817E5F1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Đổ xúc xắc</w:t>
            </w:r>
          </w:p>
          <w:p w14:paraId="12A1E68C" w14:textId="0D62E12F" w:rsidR="00D9392D" w:rsidRDefault="00D9392D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-Hỏi người chơi</w:t>
            </w:r>
          </w:p>
          <w:p w14:paraId="0479107F" w14:textId="61BC5F53" w:rsidR="00172654" w:rsidRDefault="00D9392D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-Người chơi xây nhà</w:t>
            </w:r>
          </w:p>
          <w:p w14:paraId="4B9DC74E" w14:textId="5C249170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</w:p>
          <w:p w14:paraId="55488D4E" w14:textId="71EFB563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Hỏi người chơi</w:t>
            </w:r>
          </w:p>
          <w:p w14:paraId="536008C8" w14:textId="209C9FDF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Người chơi xây kì quan</w:t>
            </w:r>
          </w:p>
          <w:p w14:paraId="066F3219" w14:textId="411CFA6E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Người chơi nhận được thẻ cơ hội</w:t>
            </w:r>
          </w:p>
          <w:p w14:paraId="0C3C522C" w14:textId="258A9EE1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Bị nhốt tại đảo hoang</w:t>
            </w:r>
          </w:p>
          <w:p w14:paraId="558C5948" w14:textId="4EF4B9F5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Chọn thành phố để đăng cai WC</w:t>
            </w:r>
          </w:p>
          <w:p w14:paraId="5A6017E5" w14:textId="579E1581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Di chuyển đến một thành phố bất kì</w:t>
            </w:r>
          </w:p>
          <w:p w14:paraId="2D5D669B" w14:textId="7BC31D12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Nếu đoán đúng sẽ thắng</w:t>
            </w:r>
          </w:p>
          <w:p w14:paraId="309D31AA" w14:textId="711BA0CA" w:rsidR="00172654" w:rsidRDefault="00172654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D9392D">
              <w:rPr>
                <w:lang w:val="en-US"/>
              </w:rPr>
              <w:t>Tất cả các kì quan</w:t>
            </w:r>
          </w:p>
          <w:p w14:paraId="3C83BBC0" w14:textId="77777777" w:rsidR="00172654" w:rsidRDefault="00C04C83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-Chiến thắng</w:t>
            </w:r>
          </w:p>
          <w:p w14:paraId="1774DE9F" w14:textId="31C92FA9" w:rsidR="003E0D07" w:rsidRPr="00172654" w:rsidRDefault="003E0D07" w:rsidP="00172654">
            <w:pPr>
              <w:pStyle w:val="ThnVnban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-Thua cuộc</w:t>
            </w:r>
          </w:p>
        </w:tc>
      </w:tr>
    </w:tbl>
    <w:p w14:paraId="0FC752A9" w14:textId="77777777" w:rsidR="002E5C10" w:rsidRDefault="002E5C10" w:rsidP="002E5C10">
      <w:pPr>
        <w:pStyle w:val="u1"/>
        <w:spacing w:line="360" w:lineRule="auto"/>
        <w:jc w:val="both"/>
      </w:pPr>
      <w:bookmarkStart w:id="4" w:name="_Toc176926926"/>
      <w:bookmarkStart w:id="5" w:name="_Toc369451607"/>
      <w:bookmarkStart w:id="6" w:name="_Toc10664866"/>
      <w:r>
        <w:t>Mô tả chi tiết mỗi màn hình</w:t>
      </w:r>
      <w:bookmarkEnd w:id="4"/>
      <w:bookmarkEnd w:id="5"/>
      <w:bookmarkEnd w:id="6"/>
    </w:p>
    <w:p w14:paraId="1C9EA7A7" w14:textId="77777777" w:rsidR="002E5C10" w:rsidRPr="00A23534" w:rsidRDefault="002E5C10" w:rsidP="002E5C10">
      <w:pPr>
        <w:pStyle w:val="u2"/>
        <w:rPr>
          <w:lang w:val="en-US"/>
        </w:rPr>
      </w:pPr>
      <w:bookmarkStart w:id="7" w:name="_Toc176926927"/>
      <w:bookmarkStart w:id="8" w:name="_Toc369451608"/>
      <w:bookmarkStart w:id="9" w:name="_Toc10664867"/>
      <w:r w:rsidRPr="00A23534">
        <w:rPr>
          <w:lang w:val="en-US"/>
        </w:rPr>
        <w:t>Màn hình</w:t>
      </w:r>
      <w:bookmarkEnd w:id="7"/>
      <w:bookmarkEnd w:id="8"/>
      <w:r>
        <w:rPr>
          <w:lang w:val="en-US"/>
        </w:rPr>
        <w:t xml:space="preserve"> đăng nhập</w:t>
      </w:r>
      <w:bookmarkEnd w:id="9"/>
    </w:p>
    <w:p w14:paraId="0D927C9A" w14:textId="465187B4" w:rsidR="002E5C10" w:rsidRPr="00A97F9A" w:rsidRDefault="002E5C10" w:rsidP="00A97F9A">
      <w:pPr>
        <w:rPr>
          <w:lang w:val="en-US"/>
        </w:rPr>
      </w:pPr>
      <w:r w:rsidRPr="00A97F9A">
        <w:rPr>
          <w:lang w:val="en-US"/>
        </w:rPr>
        <w:t xml:space="preserve">Hình chụp của màn hình </w:t>
      </w:r>
    </w:p>
    <w:p w14:paraId="47C2C5A2" w14:textId="77777777" w:rsidR="002E5C10" w:rsidRPr="00A23534" w:rsidRDefault="002E5C10" w:rsidP="002E5C10">
      <w:pPr>
        <w:spacing w:line="360" w:lineRule="auto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1B9C2723" wp14:editId="50961DDD">
            <wp:extent cx="5732145" cy="3305810"/>
            <wp:effectExtent l="0" t="0" r="1905" b="8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BFB4" w14:textId="77777777" w:rsidR="002E5C10" w:rsidRDefault="002E5C10" w:rsidP="002E5C10">
      <w:pPr>
        <w:rPr>
          <w:lang w:val="en-US"/>
        </w:rPr>
      </w:pPr>
      <w:r w:rsidRPr="00A23534">
        <w:rPr>
          <w:lang w:val="en-US"/>
        </w:rPr>
        <w:t>Mô tả cách sử dụng và xử lý trên màn hình</w:t>
      </w:r>
    </w:p>
    <w:p w14:paraId="1ADB2CCB" w14:textId="77777777" w:rsidR="002E5C10" w:rsidRDefault="002E5C10" w:rsidP="002E5C10">
      <w:pPr>
        <w:rPr>
          <w:lang w:val="en-US"/>
        </w:rPr>
      </w:pPr>
      <w:r>
        <w:rPr>
          <w:lang w:val="en-US"/>
        </w:rPr>
        <w:tab/>
        <w:t>Người dùng điền username và password rồi nhấn Sign In để vào menu game</w:t>
      </w:r>
    </w:p>
    <w:p w14:paraId="65521766" w14:textId="60234876" w:rsidR="002E5C10" w:rsidRDefault="002E5C10" w:rsidP="002E5C10">
      <w:pPr>
        <w:rPr>
          <w:lang w:val="en-US"/>
        </w:rPr>
      </w:pPr>
      <w:r>
        <w:rPr>
          <w:lang w:val="en-US"/>
        </w:rPr>
        <w:tab/>
        <w:t>Người dùng nhấn vào Sign Up để chuyển đến màn hình đăng kí</w:t>
      </w:r>
    </w:p>
    <w:p w14:paraId="449FCB61" w14:textId="77777777" w:rsidR="0022115D" w:rsidRDefault="0022115D" w:rsidP="002E5C10">
      <w:pPr>
        <w:rPr>
          <w:lang w:val="en-US"/>
        </w:rPr>
      </w:pPr>
    </w:p>
    <w:p w14:paraId="195891FA" w14:textId="77777777" w:rsidR="002E5C10" w:rsidRPr="00A23534" w:rsidRDefault="002E5C10" w:rsidP="002E5C10">
      <w:pPr>
        <w:pStyle w:val="u2"/>
        <w:rPr>
          <w:lang w:val="en-US"/>
        </w:rPr>
      </w:pPr>
      <w:bookmarkStart w:id="10" w:name="_Toc176926928"/>
      <w:bookmarkStart w:id="11" w:name="_Toc369451609"/>
      <w:bookmarkStart w:id="12" w:name="_Toc10664868"/>
      <w:r w:rsidRPr="00A23534">
        <w:rPr>
          <w:lang w:val="en-US"/>
        </w:rPr>
        <w:t xml:space="preserve">Màn </w:t>
      </w:r>
      <w:r w:rsidRPr="00AD040E">
        <w:t>hình</w:t>
      </w:r>
      <w:bookmarkEnd w:id="10"/>
      <w:bookmarkEnd w:id="11"/>
      <w:r>
        <w:rPr>
          <w:lang w:val="en-US"/>
        </w:rPr>
        <w:t xml:space="preserve"> đăng kí</w:t>
      </w:r>
      <w:bookmarkEnd w:id="12"/>
    </w:p>
    <w:p w14:paraId="75E4E933" w14:textId="4299279B" w:rsidR="002E5C10" w:rsidRDefault="002E5C10" w:rsidP="002E5C10">
      <w:pPr>
        <w:rPr>
          <w:lang w:val="en-US"/>
        </w:rPr>
      </w:pPr>
      <w:r w:rsidRPr="00A23534">
        <w:rPr>
          <w:lang w:val="en-US"/>
        </w:rPr>
        <w:t xml:space="preserve">Hình chụp của màn hình </w:t>
      </w:r>
    </w:p>
    <w:p w14:paraId="69D3515F" w14:textId="77777777" w:rsidR="002E5C10" w:rsidRPr="00A23534" w:rsidRDefault="002E5C10" w:rsidP="002E5C10">
      <w:pPr>
        <w:spacing w:line="360" w:lineRule="auto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A04914F" wp14:editId="0C475E5E">
            <wp:extent cx="5732145" cy="3288665"/>
            <wp:effectExtent l="0" t="0" r="1905" b="698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F7D" w14:textId="77777777" w:rsidR="002E5C10" w:rsidRDefault="002E5C10" w:rsidP="002E5C10">
      <w:pPr>
        <w:rPr>
          <w:lang w:val="en-US"/>
        </w:rPr>
      </w:pPr>
      <w:r w:rsidRPr="00A23534">
        <w:rPr>
          <w:lang w:val="en-US"/>
        </w:rPr>
        <w:t>Mô tả cách sử dụng và xử lý trên màn hình</w:t>
      </w:r>
      <w:r>
        <w:rPr>
          <w:lang w:val="en-US"/>
        </w:rPr>
        <w:t xml:space="preserve"> </w:t>
      </w:r>
    </w:p>
    <w:p w14:paraId="03BE906C" w14:textId="77777777" w:rsidR="002E5C10" w:rsidRDefault="002E5C10" w:rsidP="002E5C10">
      <w:pPr>
        <w:rPr>
          <w:lang w:val="en-US"/>
        </w:rPr>
      </w:pPr>
      <w:r>
        <w:rPr>
          <w:lang w:val="en-US"/>
        </w:rPr>
        <w:tab/>
        <w:t>Người dùng điền tất cả thông tin và nhấn confirm để đăng kí</w:t>
      </w:r>
    </w:p>
    <w:p w14:paraId="40B722D3" w14:textId="77777777" w:rsidR="002E5C10" w:rsidRDefault="002E5C10" w:rsidP="002E5C10">
      <w:pPr>
        <w:rPr>
          <w:lang w:val="en-US"/>
        </w:rPr>
      </w:pPr>
      <w:r>
        <w:rPr>
          <w:lang w:val="en-US"/>
        </w:rPr>
        <w:tab/>
        <w:t>Người dùng nhấn Back để quay lại màn hình đang nhập</w:t>
      </w:r>
    </w:p>
    <w:p w14:paraId="4CBFDD35" w14:textId="77777777" w:rsidR="002E5C10" w:rsidRDefault="002E5C10" w:rsidP="002E5C10">
      <w:pPr>
        <w:pStyle w:val="u2"/>
        <w:rPr>
          <w:lang w:val="en-US"/>
        </w:rPr>
      </w:pPr>
      <w:bookmarkStart w:id="13" w:name="_Toc10664869"/>
      <w:r>
        <w:rPr>
          <w:lang w:val="en-US"/>
        </w:rPr>
        <w:lastRenderedPageBreak/>
        <w:t>Màn hình Menu Game</w:t>
      </w:r>
      <w:bookmarkEnd w:id="13"/>
    </w:p>
    <w:p w14:paraId="77960AF3" w14:textId="56A22D10" w:rsidR="002E5C10" w:rsidRDefault="002E5C10" w:rsidP="002E5C10">
      <w:pPr>
        <w:rPr>
          <w:lang w:val="en-US"/>
        </w:rPr>
      </w:pPr>
      <w:r>
        <w:rPr>
          <w:lang w:val="en-US"/>
        </w:rPr>
        <w:t>Hình chụp màn hình</w:t>
      </w:r>
    </w:p>
    <w:p w14:paraId="26A79F52" w14:textId="28642C50" w:rsidR="0022115D" w:rsidRPr="00C114FD" w:rsidRDefault="0022115D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2604BB27" wp14:editId="0AFE1F96">
            <wp:extent cx="5732145" cy="2764790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FE2B" w14:textId="414A3363" w:rsidR="002E5C10" w:rsidRDefault="002E5C10" w:rsidP="002E5C10">
      <w:pPr>
        <w:rPr>
          <w:lang w:val="en-US"/>
        </w:rPr>
      </w:pPr>
    </w:p>
    <w:p w14:paraId="6FD9950E" w14:textId="77777777" w:rsidR="002E5C10" w:rsidRDefault="002E5C10" w:rsidP="002E5C10">
      <w:pPr>
        <w:rPr>
          <w:lang w:val="en-US"/>
        </w:rPr>
      </w:pPr>
      <w:r>
        <w:rPr>
          <w:lang w:val="en-US"/>
        </w:rPr>
        <w:t>Mô tả</w:t>
      </w:r>
    </w:p>
    <w:p w14:paraId="09382756" w14:textId="6B93E577" w:rsidR="002E5C10" w:rsidRDefault="002E5C10" w:rsidP="002E5C10">
      <w:pPr>
        <w:rPr>
          <w:lang w:val="en-US"/>
        </w:rPr>
      </w:pPr>
      <w:r>
        <w:rPr>
          <w:lang w:val="en-US"/>
        </w:rPr>
        <w:tab/>
        <w:t xml:space="preserve">Người dùng nhấn vào </w:t>
      </w:r>
      <w:r w:rsidR="0022115D">
        <w:rPr>
          <w:lang w:val="en-US"/>
        </w:rPr>
        <w:t>create game để tạo 1 game mới hoặc chọn 1 trong các bàn đã có sẵn</w:t>
      </w:r>
    </w:p>
    <w:p w14:paraId="681FA64B" w14:textId="5369A38A" w:rsidR="0022115D" w:rsidRDefault="0022115D" w:rsidP="002E5C10">
      <w:pPr>
        <w:rPr>
          <w:lang w:val="en-US"/>
        </w:rPr>
      </w:pPr>
      <w:r>
        <w:rPr>
          <w:lang w:val="en-US"/>
        </w:rPr>
        <w:tab/>
        <w:t>Chọn Back hoặc logout để trở về màn hình login</w:t>
      </w:r>
    </w:p>
    <w:p w14:paraId="4A49BB6C" w14:textId="77777777" w:rsidR="002E5C10" w:rsidRDefault="002E5C10" w:rsidP="002E5C10">
      <w:pPr>
        <w:pStyle w:val="u2"/>
        <w:rPr>
          <w:lang w:val="en-US"/>
        </w:rPr>
      </w:pPr>
      <w:bookmarkStart w:id="14" w:name="_Toc10664870"/>
      <w:r>
        <w:rPr>
          <w:lang w:val="en-US"/>
        </w:rPr>
        <w:t>Màn hình Gameplay</w:t>
      </w:r>
      <w:bookmarkEnd w:id="14"/>
    </w:p>
    <w:p w14:paraId="09A80C62" w14:textId="77777777" w:rsidR="002E5C10" w:rsidRPr="00F42AB4" w:rsidRDefault="002E5C10" w:rsidP="002E5C10">
      <w:pPr>
        <w:rPr>
          <w:lang w:val="en-US"/>
        </w:rPr>
      </w:pPr>
      <w:r>
        <w:rPr>
          <w:lang w:val="en-US"/>
        </w:rPr>
        <w:t>Hình chụp</w:t>
      </w:r>
    </w:p>
    <w:p w14:paraId="0EEFBF88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09AB5188" wp14:editId="0C63736D">
            <wp:extent cx="5732145" cy="2510790"/>
            <wp:effectExtent l="0" t="0" r="1905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732A" w14:textId="77777777" w:rsidR="002E5C10" w:rsidRDefault="002E5C10" w:rsidP="002E5C10">
      <w:pPr>
        <w:rPr>
          <w:lang w:val="en-US"/>
        </w:rPr>
      </w:pPr>
      <w:r>
        <w:rPr>
          <w:lang w:val="en-US"/>
        </w:rPr>
        <w:t>Mô tả:</w:t>
      </w:r>
    </w:p>
    <w:p w14:paraId="19B5D2EC" w14:textId="77777777" w:rsidR="002E5C10" w:rsidRDefault="002E5C10" w:rsidP="002E5C10">
      <w:pPr>
        <w:rPr>
          <w:lang w:val="en-US"/>
        </w:rPr>
      </w:pPr>
      <w:r>
        <w:rPr>
          <w:lang w:val="en-US"/>
        </w:rPr>
        <w:tab/>
        <w:t>Người chơi nhấn vào nút đổ -&gt; Xúc xắc đổ ngẫu nhiên -&gt; Người chơi di chuyển đến ô theo số điểm</w:t>
      </w:r>
    </w:p>
    <w:p w14:paraId="6F697834" w14:textId="77777777" w:rsidR="002E5C10" w:rsidRDefault="002E5C10" w:rsidP="002E5C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FC5BB" wp14:editId="35618C6C">
            <wp:extent cx="5732145" cy="2574925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63E" w14:textId="77777777" w:rsidR="002E5C10" w:rsidRDefault="002E5C10" w:rsidP="002E5C10">
      <w:pPr>
        <w:rPr>
          <w:lang w:val="en-US"/>
        </w:rPr>
      </w:pPr>
      <w:r>
        <w:rPr>
          <w:lang w:val="en-US"/>
        </w:rPr>
        <w:tab/>
        <w:t>Thông báo người chơi có muốn mua nhà không</w:t>
      </w:r>
    </w:p>
    <w:p w14:paraId="67A01C08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7A54DDE1" wp14:editId="24D0E7FE">
            <wp:extent cx="5732145" cy="2578100"/>
            <wp:effectExtent l="0" t="0" r="190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5200" w14:textId="77777777" w:rsidR="002E5C10" w:rsidRDefault="002E5C10" w:rsidP="002E5C10">
      <w:pPr>
        <w:rPr>
          <w:lang w:val="en-US"/>
        </w:rPr>
      </w:pPr>
      <w:r>
        <w:rPr>
          <w:lang w:val="en-US"/>
        </w:rPr>
        <w:t>Người chơi chọn mua nhà lv1</w:t>
      </w:r>
    </w:p>
    <w:p w14:paraId="7E367D79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7D60BA6F" wp14:editId="02DD3940">
            <wp:extent cx="5732145" cy="2682240"/>
            <wp:effectExtent l="0" t="0" r="1905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82FF" w14:textId="77777777" w:rsidR="002E5C10" w:rsidRDefault="002E5C10" w:rsidP="002E5C10">
      <w:pPr>
        <w:rPr>
          <w:lang w:val="en-US"/>
        </w:rPr>
      </w:pPr>
      <w:r>
        <w:rPr>
          <w:lang w:val="en-US"/>
        </w:rPr>
        <w:t>Người chơi chọn mua nhà lv2</w:t>
      </w:r>
    </w:p>
    <w:p w14:paraId="294623D1" w14:textId="77777777" w:rsidR="002E5C10" w:rsidRDefault="002E5C10" w:rsidP="002E5C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EA08B7" wp14:editId="5C5D44B9">
            <wp:extent cx="5732145" cy="2810510"/>
            <wp:effectExtent l="0" t="0" r="1905" b="889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EBA" w14:textId="77777777" w:rsidR="002E5C10" w:rsidRDefault="002E5C10" w:rsidP="002E5C10">
      <w:pPr>
        <w:rPr>
          <w:lang w:val="en-US"/>
        </w:rPr>
      </w:pPr>
      <w:r>
        <w:rPr>
          <w:lang w:val="en-US"/>
        </w:rPr>
        <w:t>Người chơi chọn mua nhà lv3</w:t>
      </w:r>
    </w:p>
    <w:p w14:paraId="5019A914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012261E0" wp14:editId="1F117ABC">
            <wp:extent cx="5732145" cy="2773045"/>
            <wp:effectExtent l="0" t="0" r="1905" b="825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75D" w14:textId="77777777" w:rsidR="002E5C10" w:rsidRDefault="002E5C10" w:rsidP="002E5C10">
      <w:pPr>
        <w:rPr>
          <w:lang w:val="en-US"/>
        </w:rPr>
      </w:pPr>
      <w:r>
        <w:rPr>
          <w:lang w:val="en-US"/>
        </w:rPr>
        <w:t>Thông báo người chơi có muốn xây kì quan hay không</w:t>
      </w:r>
    </w:p>
    <w:p w14:paraId="3ABC2EE7" w14:textId="77777777" w:rsidR="002E5C10" w:rsidRDefault="002E5C10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9E4627" wp14:editId="5EF632ED">
            <wp:extent cx="6321555" cy="25622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39" cy="256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01C86" w14:textId="77777777" w:rsidR="002E5C10" w:rsidRDefault="002E5C10" w:rsidP="002E5C10">
      <w:pPr>
        <w:rPr>
          <w:lang w:val="en-US"/>
        </w:rPr>
      </w:pPr>
      <w:r>
        <w:rPr>
          <w:lang w:val="en-US"/>
        </w:rPr>
        <w:lastRenderedPageBreak/>
        <w:t>Người chơi sau khi xây kì quan</w:t>
      </w:r>
    </w:p>
    <w:p w14:paraId="62331AE4" w14:textId="77777777" w:rsidR="002E5C10" w:rsidRDefault="002E5C10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C8DC8" wp14:editId="4AA809C6">
            <wp:extent cx="6334125" cy="256732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39" cy="257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9157" w14:textId="77777777" w:rsidR="002E5C10" w:rsidRDefault="002E5C10" w:rsidP="002E5C10">
      <w:pPr>
        <w:rPr>
          <w:lang w:val="en-US"/>
        </w:rPr>
      </w:pPr>
      <w:r>
        <w:rPr>
          <w:lang w:val="en-US"/>
        </w:rPr>
        <w:t>Nếu người chơi vào ô cơ hội 1 thẻ ngẫu nhiên sẽ được tặng cho người chơi</w:t>
      </w:r>
    </w:p>
    <w:p w14:paraId="3423A1C1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2B8BBBC9" wp14:editId="2AAFD31B">
            <wp:extent cx="5732145" cy="2761615"/>
            <wp:effectExtent l="0" t="0" r="1905" b="63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3936" w14:textId="77777777" w:rsidR="002E5C10" w:rsidRDefault="002E5C10" w:rsidP="002E5C10">
      <w:pPr>
        <w:rPr>
          <w:lang w:val="en-US"/>
        </w:rPr>
      </w:pPr>
      <w:r>
        <w:rPr>
          <w:noProof/>
        </w:rPr>
        <w:drawing>
          <wp:inline distT="0" distB="0" distL="0" distR="0" wp14:anchorId="3642786B" wp14:editId="2F1270E5">
            <wp:extent cx="5732145" cy="2794635"/>
            <wp:effectExtent l="0" t="0" r="1905" b="571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DAA7" w14:textId="7B0D7361" w:rsidR="00630A4F" w:rsidRDefault="00630A4F" w:rsidP="00630A4F">
      <w:pPr>
        <w:rPr>
          <w:lang w:val="en-US"/>
        </w:rPr>
      </w:pPr>
      <w:r>
        <w:rPr>
          <w:lang w:val="en-US"/>
        </w:rPr>
        <w:lastRenderedPageBreak/>
        <w:t>Nếu người chơi vào ô đảo hoang thì sẽ bị nhốt trong ba lượt</w:t>
      </w:r>
    </w:p>
    <w:p w14:paraId="038A7CAB" w14:textId="602059F6" w:rsidR="002E5C10" w:rsidRDefault="002E5C10" w:rsidP="002E5C10">
      <w:pPr>
        <w:rPr>
          <w:lang w:val="en-US"/>
        </w:rPr>
      </w:pPr>
    </w:p>
    <w:p w14:paraId="542825AE" w14:textId="026CA8E0" w:rsidR="007B179E" w:rsidRDefault="00630A4F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C114C8" wp14:editId="4F455D98">
            <wp:extent cx="6063053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32" cy="245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816F" w14:textId="5A46D16E" w:rsidR="00E41E23" w:rsidRDefault="00E41E23" w:rsidP="00E41E23">
      <w:pPr>
        <w:rPr>
          <w:lang w:val="en-US"/>
        </w:rPr>
      </w:pPr>
      <w:r>
        <w:rPr>
          <w:lang w:val="en-US"/>
        </w:rPr>
        <w:t xml:space="preserve">Nếu người chơi vào ô </w:t>
      </w:r>
      <w:r w:rsidR="0063333A">
        <w:rPr>
          <w:lang w:val="en-US"/>
        </w:rPr>
        <w:t>World Cup thì sẽ được chọn một thành phố để tổ chức World Cup</w:t>
      </w:r>
    </w:p>
    <w:p w14:paraId="69DD49B1" w14:textId="7534A0FA" w:rsidR="0063333A" w:rsidRDefault="0063333A" w:rsidP="00E41E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5B902" wp14:editId="4927DA3F">
            <wp:extent cx="6016052" cy="2438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705" cy="243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8B15" w14:textId="6E433D62" w:rsidR="0063333A" w:rsidRDefault="0063333A" w:rsidP="0063333A">
      <w:pPr>
        <w:rPr>
          <w:lang w:val="en-US"/>
        </w:rPr>
      </w:pPr>
      <w:r>
        <w:rPr>
          <w:lang w:val="en-US"/>
        </w:rPr>
        <w:t>Nếu người chơi vào ô Du lịch thì sẽ được di chuyển đến một thành phố bất kì</w:t>
      </w:r>
    </w:p>
    <w:p w14:paraId="099C8086" w14:textId="1000D57C" w:rsidR="00630A4F" w:rsidRDefault="0063333A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35693" wp14:editId="2EC08A07">
            <wp:extent cx="6015990" cy="243837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24" cy="24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EE1C" w14:textId="525B2C4C" w:rsidR="0063333A" w:rsidRDefault="0063333A" w:rsidP="002E5C10">
      <w:pPr>
        <w:rPr>
          <w:lang w:val="en-US"/>
        </w:rPr>
      </w:pPr>
    </w:p>
    <w:p w14:paraId="0EBF50AE" w14:textId="5C86E5D2" w:rsidR="00172654" w:rsidRDefault="00172654" w:rsidP="002E5C10">
      <w:pPr>
        <w:rPr>
          <w:lang w:val="en-US"/>
        </w:rPr>
      </w:pPr>
    </w:p>
    <w:p w14:paraId="3E2B957C" w14:textId="29129AFA" w:rsidR="00172654" w:rsidRDefault="00172654" w:rsidP="002E5C10">
      <w:pPr>
        <w:rPr>
          <w:lang w:val="en-US"/>
        </w:rPr>
      </w:pPr>
    </w:p>
    <w:p w14:paraId="49D035FF" w14:textId="482AC10B" w:rsidR="00172654" w:rsidRDefault="00172654" w:rsidP="002E5C10">
      <w:pPr>
        <w:rPr>
          <w:lang w:val="en-US"/>
        </w:rPr>
      </w:pPr>
      <w:r>
        <w:rPr>
          <w:lang w:val="en-US"/>
        </w:rPr>
        <w:lastRenderedPageBreak/>
        <w:t>Nếu người chơi vào ô MiniGame thì sẽ được tham gia một Minigame để nhận phần thưởng</w:t>
      </w:r>
    </w:p>
    <w:p w14:paraId="2B3C9EA3" w14:textId="7AAB5FA2" w:rsidR="00172654" w:rsidRPr="00F42AB4" w:rsidRDefault="00172654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EA445" wp14:editId="673F18E8">
            <wp:extent cx="5734050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6AD2" w14:textId="4612F3D0" w:rsidR="007B179E" w:rsidRPr="00F42AB4" w:rsidRDefault="007B179E" w:rsidP="002E5C10">
      <w:pPr>
        <w:rPr>
          <w:lang w:val="en-US"/>
        </w:rPr>
      </w:pPr>
      <w:r>
        <w:rPr>
          <w:lang w:val="en-US"/>
        </w:rPr>
        <w:t>Hình ảnh cho tất cả các kì quan</w:t>
      </w:r>
    </w:p>
    <w:p w14:paraId="341EC5EF" w14:textId="01DBDD4D" w:rsidR="00F3573E" w:rsidRDefault="007B179E" w:rsidP="002E5C10">
      <w:r>
        <w:rPr>
          <w:noProof/>
        </w:rPr>
        <w:drawing>
          <wp:inline distT="0" distB="0" distL="0" distR="0" wp14:anchorId="1C9F16CB" wp14:editId="559EBF05">
            <wp:extent cx="5804504" cy="235265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78" cy="236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76C9" w14:textId="59017344" w:rsidR="00C04C83" w:rsidRDefault="00C04C83" w:rsidP="002E5C10">
      <w:pPr>
        <w:rPr>
          <w:lang w:val="en-US"/>
        </w:rPr>
      </w:pPr>
      <w:r>
        <w:rPr>
          <w:lang w:val="en-US"/>
        </w:rPr>
        <w:t>Nếu các đối thủ đều bị phá sản thì người chơi sẽ chiến thắng</w:t>
      </w:r>
    </w:p>
    <w:p w14:paraId="27AFEA1F" w14:textId="2F403BA5" w:rsidR="00AA0E79" w:rsidRDefault="00C04C83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213F36" wp14:editId="4C5DA359">
            <wp:extent cx="5829300" cy="23627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52" cy="23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EC87" w14:textId="77777777" w:rsidR="00AA0E79" w:rsidRDefault="00AA0E79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1DDC80A7" w14:textId="77777777" w:rsidR="00C04C83" w:rsidRDefault="00C04C83" w:rsidP="002E5C10">
      <w:pPr>
        <w:rPr>
          <w:lang w:val="en-US"/>
        </w:rPr>
      </w:pPr>
    </w:p>
    <w:p w14:paraId="1E71AE4B" w14:textId="769FB942" w:rsidR="00AA0E79" w:rsidRDefault="00AA0E79" w:rsidP="002E5C10">
      <w:pPr>
        <w:rPr>
          <w:lang w:val="en-US"/>
        </w:rPr>
      </w:pPr>
      <w:r>
        <w:rPr>
          <w:lang w:val="en-US"/>
        </w:rPr>
        <w:t>Người chơi sẽ bị phá sản nếu như hết tiền và đất</w:t>
      </w:r>
    </w:p>
    <w:p w14:paraId="68931967" w14:textId="41BE328F" w:rsidR="00AA0E79" w:rsidRDefault="00AA0E79" w:rsidP="002E5C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E4581" wp14:editId="0AA04686">
            <wp:extent cx="573405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8F86" w14:textId="38A67469" w:rsidR="00AA0E79" w:rsidRPr="00C04C83" w:rsidRDefault="00AA0E79" w:rsidP="002E5C10">
      <w:pPr>
        <w:rPr>
          <w:lang w:val="en-US"/>
        </w:rPr>
      </w:pPr>
    </w:p>
    <w:sectPr w:rsidR="00AA0E79" w:rsidRPr="00C04C83" w:rsidSect="00301562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1D1D3" w14:textId="77777777" w:rsidR="00925519" w:rsidRDefault="00925519">
      <w:r>
        <w:separator/>
      </w:r>
    </w:p>
  </w:endnote>
  <w:endnote w:type="continuationSeparator" w:id="0">
    <w:p w14:paraId="3ED635D5" w14:textId="77777777" w:rsidR="00925519" w:rsidRDefault="00925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76B9B08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C4245B8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3CEFF3AC" wp14:editId="5C63D44A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579A4F3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Strang"/>
            </w:rPr>
            <w:fldChar w:fldCharType="begin"/>
          </w:r>
          <w:r>
            <w:rPr>
              <w:rStyle w:val="Strang"/>
            </w:rPr>
            <w:instrText xml:space="preserve">page </w:instrText>
          </w:r>
          <w:r>
            <w:rPr>
              <w:rStyle w:val="Strang"/>
            </w:rPr>
            <w:fldChar w:fldCharType="separate"/>
          </w:r>
          <w:r w:rsidR="00407045">
            <w:rPr>
              <w:rStyle w:val="Strang"/>
              <w:noProof/>
            </w:rPr>
            <w:t>2</w:t>
          </w:r>
          <w:r>
            <w:rPr>
              <w:rStyle w:val="Strang"/>
            </w:rPr>
            <w:fldChar w:fldCharType="end"/>
          </w:r>
        </w:p>
      </w:tc>
    </w:tr>
  </w:tbl>
  <w:p w14:paraId="4CB70CDB" w14:textId="77777777" w:rsidR="00E95D0C" w:rsidRDefault="00E95D0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A2761" w14:textId="77777777" w:rsidR="00925519" w:rsidRDefault="00925519">
      <w:r>
        <w:separator/>
      </w:r>
    </w:p>
  </w:footnote>
  <w:footnote w:type="continuationSeparator" w:id="0">
    <w:p w14:paraId="0E9BB2A3" w14:textId="77777777" w:rsidR="00925519" w:rsidRDefault="009255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53E1F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74112" behindDoc="1" locked="0" layoutInCell="1" allowOverlap="1" wp14:anchorId="14EFF1B3" wp14:editId="5418227D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51CE5D42" w14:textId="77777777" w:rsidTr="008D3541">
      <w:tc>
        <w:tcPr>
          <w:tcW w:w="6623" w:type="dxa"/>
          <w:shd w:val="clear" w:color="auto" w:fill="auto"/>
        </w:tcPr>
        <w:p w14:paraId="27BD2971" w14:textId="1CD946D6" w:rsidR="00E95D0C" w:rsidRPr="008D3541" w:rsidRDefault="00DC363E">
          <w:pPr>
            <w:pStyle w:val="utrang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r w:rsidR="00AB2352">
            <w:rPr>
              <w:color w:val="0000FF"/>
              <w:lang w:val="en-US"/>
            </w:rPr>
            <w:t>Cờ tỷ phú</w:t>
          </w:r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14:paraId="1EEBA965" w14:textId="2121BB6F" w:rsidR="00E95D0C" w:rsidRPr="008D3541" w:rsidRDefault="00E95D0C">
          <w:pPr>
            <w:pStyle w:val="utrang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DC363E" w:rsidRPr="008D3541">
            <w:rPr>
              <w:color w:val="0000FF"/>
              <w:lang w:val="en-US"/>
            </w:rPr>
            <w:t>&lt;</w:t>
          </w:r>
          <w:r w:rsidR="00AB2352">
            <w:rPr>
              <w:color w:val="0000FF"/>
              <w:lang w:val="en-US"/>
            </w:rPr>
            <w:t>1.0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  <w:tr w:rsidR="00E95D0C" w14:paraId="328187B3" w14:textId="77777777" w:rsidTr="008D3541">
      <w:tc>
        <w:tcPr>
          <w:tcW w:w="6623" w:type="dxa"/>
          <w:shd w:val="clear" w:color="auto" w:fill="auto"/>
        </w:tcPr>
        <w:p w14:paraId="74DC9772" w14:textId="77777777" w:rsidR="00E95D0C" w:rsidRPr="008D3541" w:rsidRDefault="00C14AB8" w:rsidP="00767CB6">
          <w:pPr>
            <w:pStyle w:val="utrang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14:paraId="4DAAF4E3" w14:textId="2D1B310F" w:rsidR="00E95D0C" w:rsidRPr="008D3541" w:rsidRDefault="00E95D0C">
          <w:pPr>
            <w:pStyle w:val="utrang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DC363E" w:rsidRPr="008D3541">
            <w:rPr>
              <w:color w:val="0000FF"/>
              <w:lang w:val="en-US"/>
            </w:rPr>
            <w:t>&lt;</w:t>
          </w:r>
          <w:r w:rsidR="00AB2352">
            <w:rPr>
              <w:color w:val="0000FF"/>
              <w:lang w:val="en-US"/>
            </w:rPr>
            <w:t>6/5/2019</w:t>
          </w:r>
          <w:r w:rsidR="00DC363E" w:rsidRPr="008D3541">
            <w:rPr>
              <w:color w:val="0000FF"/>
              <w:lang w:val="en-US"/>
            </w:rPr>
            <w:t>&gt;</w:t>
          </w:r>
        </w:p>
      </w:tc>
    </w:tr>
  </w:tbl>
  <w:p w14:paraId="2E3FB2B3" w14:textId="77777777" w:rsidR="00E95D0C" w:rsidRPr="007A1DE8" w:rsidRDefault="00E95D0C">
    <w:pPr>
      <w:pStyle w:val="utra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u1"/>
      <w:lvlText w:val="%1."/>
      <w:legacy w:legacy="1" w:legacySpace="144" w:legacyIndent="0"/>
      <w:lvlJc w:val="left"/>
    </w:lvl>
    <w:lvl w:ilvl="1">
      <w:start w:val="1"/>
      <w:numFmt w:val="decimal"/>
      <w:pStyle w:val="u2"/>
      <w:lvlText w:val="%1.%2"/>
      <w:legacy w:legacy="1" w:legacySpace="144" w:legacyIndent="0"/>
      <w:lvlJc w:val="left"/>
    </w:lvl>
    <w:lvl w:ilvl="2">
      <w:start w:val="1"/>
      <w:numFmt w:val="decimal"/>
      <w:pStyle w:val="u3"/>
      <w:lvlText w:val="%1.%2.%3"/>
      <w:legacy w:legacy="1" w:legacySpace="144" w:legacyIndent="0"/>
      <w:lvlJc w:val="left"/>
    </w:lvl>
    <w:lvl w:ilvl="3">
      <w:start w:val="1"/>
      <w:numFmt w:val="decimal"/>
      <w:pStyle w:val="u4"/>
      <w:lvlText w:val="%1.%2.%3.%4"/>
      <w:legacy w:legacy="1" w:legacySpace="144" w:legacyIndent="0"/>
      <w:lvlJc w:val="left"/>
    </w:lvl>
    <w:lvl w:ilvl="4">
      <w:start w:val="1"/>
      <w:numFmt w:val="decimal"/>
      <w:pStyle w:val="u5"/>
      <w:lvlText w:val="%1.%2.%3.%4.%5"/>
      <w:legacy w:legacy="1" w:legacySpace="144" w:legacyIndent="0"/>
      <w:lvlJc w:val="left"/>
    </w:lvl>
    <w:lvl w:ilvl="5">
      <w:start w:val="1"/>
      <w:numFmt w:val="decimal"/>
      <w:pStyle w:val="u6"/>
      <w:lvlText w:val="%1.%2.%3.%4.%5.%6"/>
      <w:legacy w:legacy="1" w:legacySpace="144" w:legacyIndent="0"/>
      <w:lvlJc w:val="left"/>
    </w:lvl>
    <w:lvl w:ilvl="6">
      <w:start w:val="1"/>
      <w:numFmt w:val="decimal"/>
      <w:pStyle w:val="u7"/>
      <w:lvlText w:val="%1.%2.%3.%4.%5.%6.%7"/>
      <w:legacy w:legacy="1" w:legacySpace="144" w:legacyIndent="0"/>
      <w:lvlJc w:val="left"/>
    </w:lvl>
    <w:lvl w:ilvl="7">
      <w:start w:val="1"/>
      <w:numFmt w:val="decimal"/>
      <w:pStyle w:val="u8"/>
      <w:lvlText w:val="%1.%2.%3.%4.%5.%6.%7.%8"/>
      <w:legacy w:legacy="1" w:legacySpace="144" w:legacyIndent="0"/>
      <w:lvlJc w:val="left"/>
    </w:lvl>
    <w:lvl w:ilvl="8">
      <w:start w:val="1"/>
      <w:numFmt w:val="decimal"/>
      <w:pStyle w:val="u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F7FA3"/>
    <w:multiLevelType w:val="hybridMultilevel"/>
    <w:tmpl w:val="650A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9"/>
  </w:num>
  <w:num w:numId="4">
    <w:abstractNumId w:val="17"/>
  </w:num>
  <w:num w:numId="5">
    <w:abstractNumId w:val="20"/>
  </w:num>
  <w:num w:numId="6">
    <w:abstractNumId w:val="9"/>
  </w:num>
  <w:num w:numId="7">
    <w:abstractNumId w:val="21"/>
  </w:num>
  <w:num w:numId="8">
    <w:abstractNumId w:val="26"/>
  </w:num>
  <w:num w:numId="9">
    <w:abstractNumId w:val="13"/>
  </w:num>
  <w:num w:numId="10">
    <w:abstractNumId w:val="7"/>
  </w:num>
  <w:num w:numId="11">
    <w:abstractNumId w:val="31"/>
  </w:num>
  <w:num w:numId="12">
    <w:abstractNumId w:val="27"/>
  </w:num>
  <w:num w:numId="13">
    <w:abstractNumId w:val="25"/>
  </w:num>
  <w:num w:numId="14">
    <w:abstractNumId w:val="2"/>
  </w:num>
  <w:num w:numId="15">
    <w:abstractNumId w:val="4"/>
  </w:num>
  <w:num w:numId="16">
    <w:abstractNumId w:val="24"/>
  </w:num>
  <w:num w:numId="17">
    <w:abstractNumId w:val="29"/>
  </w:num>
  <w:num w:numId="18">
    <w:abstractNumId w:val="12"/>
  </w:num>
  <w:num w:numId="19">
    <w:abstractNumId w:val="23"/>
  </w:num>
  <w:num w:numId="20">
    <w:abstractNumId w:val="28"/>
  </w:num>
  <w:num w:numId="21">
    <w:abstractNumId w:val="30"/>
  </w:num>
  <w:num w:numId="22">
    <w:abstractNumId w:val="8"/>
  </w:num>
  <w:num w:numId="23">
    <w:abstractNumId w:val="16"/>
  </w:num>
  <w:num w:numId="24">
    <w:abstractNumId w:val="5"/>
  </w:num>
  <w:num w:numId="25">
    <w:abstractNumId w:val="3"/>
  </w:num>
  <w:num w:numId="26">
    <w:abstractNumId w:val="15"/>
  </w:num>
  <w:num w:numId="27">
    <w:abstractNumId w:val="2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0"/>
  </w:num>
  <w:num w:numId="33">
    <w:abstractNumId w:val="0"/>
  </w:num>
  <w:num w:numId="34">
    <w:abstractNumId w:val="18"/>
  </w:num>
  <w:num w:numId="35">
    <w:abstractNumId w:val="10"/>
  </w:num>
  <w:num w:numId="36">
    <w:abstractNumId w:val="6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72654"/>
    <w:rsid w:val="00180358"/>
    <w:rsid w:val="00213ECB"/>
    <w:rsid w:val="002160F2"/>
    <w:rsid w:val="0022115D"/>
    <w:rsid w:val="00221A67"/>
    <w:rsid w:val="0029393E"/>
    <w:rsid w:val="002C0266"/>
    <w:rsid w:val="002E5C10"/>
    <w:rsid w:val="00301562"/>
    <w:rsid w:val="0031511D"/>
    <w:rsid w:val="003548A8"/>
    <w:rsid w:val="003701D7"/>
    <w:rsid w:val="003747E6"/>
    <w:rsid w:val="003C2F0F"/>
    <w:rsid w:val="003C78BE"/>
    <w:rsid w:val="003E0D07"/>
    <w:rsid w:val="00407045"/>
    <w:rsid w:val="004176B5"/>
    <w:rsid w:val="00435847"/>
    <w:rsid w:val="004B7CC9"/>
    <w:rsid w:val="004E4257"/>
    <w:rsid w:val="00562257"/>
    <w:rsid w:val="005802A5"/>
    <w:rsid w:val="0060493B"/>
    <w:rsid w:val="006257BE"/>
    <w:rsid w:val="00630A4F"/>
    <w:rsid w:val="0063333A"/>
    <w:rsid w:val="0064329D"/>
    <w:rsid w:val="006855DC"/>
    <w:rsid w:val="006E420F"/>
    <w:rsid w:val="006E56E2"/>
    <w:rsid w:val="00731E06"/>
    <w:rsid w:val="007338F6"/>
    <w:rsid w:val="00767CB6"/>
    <w:rsid w:val="007A1DE8"/>
    <w:rsid w:val="007B179E"/>
    <w:rsid w:val="007F21C9"/>
    <w:rsid w:val="008243D9"/>
    <w:rsid w:val="008D3541"/>
    <w:rsid w:val="00925519"/>
    <w:rsid w:val="009710B9"/>
    <w:rsid w:val="00984338"/>
    <w:rsid w:val="00995426"/>
    <w:rsid w:val="0099744F"/>
    <w:rsid w:val="009B2AFC"/>
    <w:rsid w:val="009E66FD"/>
    <w:rsid w:val="009F30A4"/>
    <w:rsid w:val="009F47F5"/>
    <w:rsid w:val="00A23833"/>
    <w:rsid w:val="00A544E7"/>
    <w:rsid w:val="00A638EF"/>
    <w:rsid w:val="00A97F9A"/>
    <w:rsid w:val="00AA0E79"/>
    <w:rsid w:val="00AB2352"/>
    <w:rsid w:val="00AD040E"/>
    <w:rsid w:val="00AF5877"/>
    <w:rsid w:val="00B5778F"/>
    <w:rsid w:val="00B871C5"/>
    <w:rsid w:val="00BB5444"/>
    <w:rsid w:val="00C04C83"/>
    <w:rsid w:val="00C073F8"/>
    <w:rsid w:val="00C114FD"/>
    <w:rsid w:val="00C14AB8"/>
    <w:rsid w:val="00C457B5"/>
    <w:rsid w:val="00C52298"/>
    <w:rsid w:val="00C74D6D"/>
    <w:rsid w:val="00CA52C8"/>
    <w:rsid w:val="00CA75F9"/>
    <w:rsid w:val="00D234F3"/>
    <w:rsid w:val="00D328EA"/>
    <w:rsid w:val="00D562EC"/>
    <w:rsid w:val="00D608CB"/>
    <w:rsid w:val="00D73A9C"/>
    <w:rsid w:val="00D9392D"/>
    <w:rsid w:val="00DA2A6D"/>
    <w:rsid w:val="00DC363E"/>
    <w:rsid w:val="00DD57E3"/>
    <w:rsid w:val="00E41E23"/>
    <w:rsid w:val="00E6501E"/>
    <w:rsid w:val="00E8461C"/>
    <w:rsid w:val="00E95D0C"/>
    <w:rsid w:val="00F3573E"/>
    <w:rsid w:val="00F42AB4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1D63D0"/>
  <w15:docId w15:val="{1B8D4AC6-617B-4A1D-BE12-C2E20F2DC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u1">
    <w:name w:val="heading 1"/>
    <w:aliases w:val="Heading 1 new"/>
    <w:basedOn w:val="Binhthng"/>
    <w:next w:val="Binhthng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u2">
    <w:name w:val="heading 2"/>
    <w:basedOn w:val="u1"/>
    <w:next w:val="Binhthng"/>
    <w:qFormat/>
    <w:pPr>
      <w:numPr>
        <w:ilvl w:val="1"/>
      </w:numPr>
      <w:outlineLvl w:val="1"/>
    </w:pPr>
    <w:rPr>
      <w:sz w:val="20"/>
    </w:rPr>
  </w:style>
  <w:style w:type="paragraph" w:styleId="u3">
    <w:name w:val="heading 3"/>
    <w:basedOn w:val="u1"/>
    <w:next w:val="Binhthng"/>
    <w:qFormat/>
    <w:pPr>
      <w:numPr>
        <w:ilvl w:val="2"/>
      </w:numPr>
      <w:outlineLvl w:val="2"/>
    </w:pPr>
    <w:rPr>
      <w:b w:val="0"/>
      <w:i/>
      <w:sz w:val="20"/>
    </w:rPr>
  </w:style>
  <w:style w:type="paragraph" w:styleId="u4">
    <w:name w:val="heading 4"/>
    <w:basedOn w:val="u1"/>
    <w:next w:val="Binhthng"/>
    <w:qFormat/>
    <w:pPr>
      <w:numPr>
        <w:ilvl w:val="3"/>
      </w:numPr>
      <w:outlineLvl w:val="3"/>
    </w:pPr>
    <w:rPr>
      <w:b w:val="0"/>
      <w:sz w:val="20"/>
    </w:rPr>
  </w:style>
  <w:style w:type="paragraph" w:styleId="u5">
    <w:name w:val="heading 5"/>
    <w:basedOn w:val="Binhthng"/>
    <w:next w:val="Binhthng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u6">
    <w:name w:val="heading 6"/>
    <w:basedOn w:val="Binhthng"/>
    <w:next w:val="Binhthng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u7">
    <w:name w:val="heading 7"/>
    <w:basedOn w:val="Binhthng"/>
    <w:next w:val="Binhthng"/>
    <w:qFormat/>
    <w:pPr>
      <w:numPr>
        <w:ilvl w:val="6"/>
        <w:numId w:val="1"/>
      </w:numPr>
      <w:spacing w:before="240" w:after="60"/>
      <w:outlineLvl w:val="6"/>
    </w:pPr>
  </w:style>
  <w:style w:type="paragraph" w:styleId="u8">
    <w:name w:val="heading 8"/>
    <w:basedOn w:val="Binhthng"/>
    <w:next w:val="Binhthng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u9">
    <w:name w:val="heading 9"/>
    <w:basedOn w:val="Binhthng"/>
    <w:next w:val="Binhthng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2">
    <w:name w:val="Paragraph2"/>
    <w:basedOn w:val="Binhthng"/>
    <w:pPr>
      <w:spacing w:before="80"/>
      <w:ind w:left="720"/>
      <w:jc w:val="both"/>
    </w:pPr>
    <w:rPr>
      <w:color w:val="000000"/>
      <w:lang w:val="en-AU"/>
    </w:rPr>
  </w:style>
  <w:style w:type="paragraph" w:styleId="Tiu">
    <w:name w:val="Title"/>
    <w:basedOn w:val="Binhthng"/>
    <w:next w:val="Binhthng"/>
    <w:link w:val="Tiu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iuphu">
    <w:name w:val="Subtitle"/>
    <w:basedOn w:val="Binhthng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ThutlBinhthng">
    <w:name w:val="Normal Indent"/>
    <w:basedOn w:val="Binhthng"/>
    <w:pPr>
      <w:ind w:left="900" w:hanging="900"/>
    </w:pPr>
  </w:style>
  <w:style w:type="paragraph" w:styleId="Mucluc1">
    <w:name w:val="toc 1"/>
    <w:basedOn w:val="Binhthng"/>
    <w:next w:val="Binhthng"/>
    <w:uiPriority w:val="39"/>
    <w:pPr>
      <w:tabs>
        <w:tab w:val="right" w:pos="9360"/>
      </w:tabs>
      <w:spacing w:before="240" w:after="60"/>
      <w:ind w:right="720"/>
    </w:pPr>
  </w:style>
  <w:style w:type="paragraph" w:styleId="Mucluc2">
    <w:name w:val="toc 2"/>
    <w:basedOn w:val="Binhthng"/>
    <w:next w:val="Binhthng"/>
    <w:uiPriority w:val="39"/>
    <w:pPr>
      <w:tabs>
        <w:tab w:val="right" w:pos="9360"/>
      </w:tabs>
      <w:ind w:left="432" w:right="720"/>
    </w:pPr>
  </w:style>
  <w:style w:type="paragraph" w:styleId="Mucluc3">
    <w:name w:val="toc 3"/>
    <w:basedOn w:val="Binhthng"/>
    <w:next w:val="Binhthng"/>
    <w:semiHidden/>
    <w:pPr>
      <w:tabs>
        <w:tab w:val="right" w:pos="9360"/>
      </w:tabs>
      <w:ind w:left="864"/>
    </w:pPr>
  </w:style>
  <w:style w:type="paragraph" w:styleId="utrang">
    <w:name w:val="header"/>
    <w:basedOn w:val="Binhthng"/>
    <w:link w:val="utrangChar"/>
    <w:uiPriority w:val="99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</w:style>
  <w:style w:type="paragraph" w:customStyle="1" w:styleId="Bullet2">
    <w:name w:val="Bullet2"/>
    <w:basedOn w:val="Binhthng"/>
    <w:pPr>
      <w:ind w:left="1440" w:hanging="360"/>
    </w:pPr>
    <w:rPr>
      <w:color w:val="000080"/>
    </w:rPr>
  </w:style>
  <w:style w:type="paragraph" w:customStyle="1" w:styleId="Paragraph1">
    <w:name w:val="Paragraph1"/>
    <w:basedOn w:val="Binhthng"/>
    <w:pPr>
      <w:spacing w:before="80" w:line="240" w:lineRule="auto"/>
      <w:jc w:val="both"/>
    </w:pPr>
  </w:style>
  <w:style w:type="paragraph" w:customStyle="1" w:styleId="Tabletext">
    <w:name w:val="Tabletext"/>
    <w:basedOn w:val="Binhthng"/>
    <w:pPr>
      <w:keepLines/>
      <w:spacing w:after="120"/>
    </w:pPr>
  </w:style>
  <w:style w:type="paragraph" w:styleId="ThnVnban">
    <w:name w:val="Body Text"/>
    <w:basedOn w:val="Binhthng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Binhthng"/>
    <w:pPr>
      <w:ind w:left="720" w:hanging="432"/>
    </w:pPr>
  </w:style>
  <w:style w:type="character" w:styleId="ThamchiuCcchu">
    <w:name w:val="footnote reference"/>
    <w:semiHidden/>
    <w:rPr>
      <w:sz w:val="20"/>
      <w:vertAlign w:val="superscript"/>
    </w:rPr>
  </w:style>
  <w:style w:type="paragraph" w:styleId="VnbanCcchu">
    <w:name w:val="footnote text"/>
    <w:basedOn w:val="Binhthng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antailiu">
    <w:name w:val="Document Map"/>
    <w:basedOn w:val="Binhthng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Mucluc4">
    <w:name w:val="toc 4"/>
    <w:basedOn w:val="Binhthng"/>
    <w:next w:val="Binhthng"/>
    <w:semiHidden/>
    <w:pPr>
      <w:ind w:left="600"/>
    </w:pPr>
  </w:style>
  <w:style w:type="paragraph" w:styleId="Mucluc5">
    <w:name w:val="toc 5"/>
    <w:basedOn w:val="Binhthng"/>
    <w:next w:val="Binhthng"/>
    <w:semiHidden/>
    <w:pPr>
      <w:ind w:left="800"/>
    </w:pPr>
  </w:style>
  <w:style w:type="paragraph" w:styleId="Mucluc6">
    <w:name w:val="toc 6"/>
    <w:basedOn w:val="Binhthng"/>
    <w:next w:val="Binhthng"/>
    <w:semiHidden/>
    <w:pPr>
      <w:ind w:left="1000"/>
    </w:pPr>
  </w:style>
  <w:style w:type="paragraph" w:styleId="Mucluc7">
    <w:name w:val="toc 7"/>
    <w:basedOn w:val="Binhthng"/>
    <w:next w:val="Binhthng"/>
    <w:semiHidden/>
    <w:pPr>
      <w:ind w:left="1200"/>
    </w:pPr>
  </w:style>
  <w:style w:type="paragraph" w:styleId="Mucluc8">
    <w:name w:val="toc 8"/>
    <w:basedOn w:val="Binhthng"/>
    <w:next w:val="Binhthng"/>
    <w:semiHidden/>
    <w:pPr>
      <w:ind w:left="1400"/>
    </w:pPr>
  </w:style>
  <w:style w:type="paragraph" w:styleId="Mucluc9">
    <w:name w:val="toc 9"/>
    <w:basedOn w:val="Binhthng"/>
    <w:next w:val="Binhthng"/>
    <w:semiHidden/>
    <w:pPr>
      <w:ind w:left="1600"/>
    </w:pPr>
  </w:style>
  <w:style w:type="paragraph" w:styleId="Thnvnban2">
    <w:name w:val="Body Text 2"/>
    <w:basedOn w:val="Binhthng"/>
    <w:pPr>
      <w:widowControl/>
      <w:spacing w:line="240" w:lineRule="auto"/>
    </w:pPr>
    <w:rPr>
      <w:snapToGrid w:val="0"/>
      <w:sz w:val="28"/>
    </w:rPr>
  </w:style>
  <w:style w:type="paragraph" w:styleId="Thnvnban3">
    <w:name w:val="Body Text 3"/>
    <w:basedOn w:val="Binhthng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Binhthng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LiBang">
    <w:name w:val="Table Grid"/>
    <w:basedOn w:val="BangThngthng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uiPriority w:val="99"/>
    <w:rsid w:val="00A23833"/>
    <w:rPr>
      <w:color w:val="0000FF"/>
      <w:u w:val="single"/>
    </w:rPr>
  </w:style>
  <w:style w:type="character" w:customStyle="1" w:styleId="TiuChar">
    <w:name w:val="Tiêu đề Char"/>
    <w:link w:val="Tiu"/>
    <w:rsid w:val="00A23833"/>
    <w:rPr>
      <w:rFonts w:ascii="Arial" w:hAnsi="Arial"/>
      <w:b/>
      <w:sz w:val="36"/>
      <w:lang w:val="vi-VN"/>
    </w:rPr>
  </w:style>
  <w:style w:type="paragraph" w:styleId="Bongchuthich">
    <w:name w:val="Balloon Text"/>
    <w:basedOn w:val="Binhthng"/>
    <w:link w:val="Bongchuthich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D328EA"/>
    <w:rPr>
      <w:rFonts w:ascii="Tahoma" w:hAnsi="Tahoma" w:cs="Tahoma"/>
      <w:sz w:val="16"/>
      <w:szCs w:val="16"/>
      <w:lang w:val="vi-VN"/>
    </w:rPr>
  </w:style>
  <w:style w:type="paragraph" w:styleId="ThngthngWeb">
    <w:name w:val="Normal (Web)"/>
    <w:basedOn w:val="Binhthng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29393E"/>
    <w:rPr>
      <w:sz w:val="24"/>
      <w:lang w:val="vi-VN"/>
    </w:rPr>
  </w:style>
  <w:style w:type="paragraph" w:styleId="oancuaDanhsach">
    <w:name w:val="List Paragraph"/>
    <w:basedOn w:val="Binhthng"/>
    <w:uiPriority w:val="34"/>
    <w:qFormat/>
    <w:rsid w:val="00A97F9A"/>
    <w:pPr>
      <w:ind w:left="720"/>
      <w:contextualSpacing/>
    </w:pPr>
  </w:style>
  <w:style w:type="character" w:styleId="FollowedHyperlink">
    <w:name w:val="FollowedHyperlink"/>
    <w:basedOn w:val="Phngmcinhcuaoanvn"/>
    <w:semiHidden/>
    <w:unhideWhenUsed/>
    <w:rsid w:val="00562257"/>
    <w:rPr>
      <w:color w:val="800080" w:themeColor="followedHyperlink"/>
      <w:u w:val="single"/>
    </w:rPr>
  </w:style>
  <w:style w:type="paragraph" w:styleId="uMucluc">
    <w:name w:val="TOC Heading"/>
    <w:basedOn w:val="u1"/>
    <w:next w:val="Binhthng"/>
    <w:uiPriority w:val="39"/>
    <w:unhideWhenUsed/>
    <w:qFormat/>
    <w:rsid w:val="00562257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B3C32-6722-4F14-A59E-D8B665D7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373</TotalTime>
  <Pages>12</Pages>
  <Words>545</Words>
  <Characters>3107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Phát biểu bài toán đăng ký học phần</vt:lpstr>
      <vt:lpstr>Phát biểu bài toán đăng ký học phần</vt:lpstr>
    </vt:vector>
  </TitlesOfParts>
  <Company>HCMUNS</Company>
  <LinksUpToDate>false</LinksUpToDate>
  <CharactersWithSpaces>3645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Hoang Luu</cp:lastModifiedBy>
  <cp:revision>30</cp:revision>
  <cp:lastPrinted>2013-12-07T15:58:00Z</cp:lastPrinted>
  <dcterms:created xsi:type="dcterms:W3CDTF">2013-10-13T11:17:00Z</dcterms:created>
  <dcterms:modified xsi:type="dcterms:W3CDTF">2019-06-12T12:15:00Z</dcterms:modified>
</cp:coreProperties>
</file>